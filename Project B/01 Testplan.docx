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37997" w:rsidR="00DC6B21" w:rsidP="00B97B26" w:rsidRDefault="00DC6B21" w14:paraId="4932F303" w14:textId="77777777"/>
    <w:p w:rsidRPr="00737997" w:rsidR="00DC6B21" w:rsidRDefault="00DC6B21" w14:paraId="42A1A730" w14:textId="77777777">
      <w:pPr>
        <w:jc w:val="left"/>
        <w:rPr>
          <w:rFonts w:ascii="Cambria" w:hAnsi="Cambria"/>
          <w:sz w:val="23"/>
          <w:szCs w:val="23"/>
        </w:rPr>
      </w:pPr>
    </w:p>
    <w:p w:rsidRPr="00737997" w:rsidR="00E128C7" w:rsidRDefault="00E128C7" w14:paraId="4E97A1E5" w14:textId="77777777">
      <w:pPr>
        <w:jc w:val="left"/>
        <w:rPr>
          <w:rFonts w:ascii="Cambria" w:hAnsi="Cambria"/>
          <w:sz w:val="23"/>
          <w:szCs w:val="23"/>
        </w:rPr>
      </w:pPr>
    </w:p>
    <w:p w:rsidRPr="00737997" w:rsidR="00E128C7" w:rsidRDefault="00E128C7" w14:paraId="2A2AB6A5" w14:textId="77777777">
      <w:pPr>
        <w:jc w:val="left"/>
        <w:rPr>
          <w:rFonts w:ascii="Cambria" w:hAnsi="Cambria"/>
          <w:sz w:val="23"/>
          <w:szCs w:val="23"/>
        </w:rPr>
      </w:pPr>
    </w:p>
    <w:p w:rsidRPr="00737997" w:rsidR="00DC6B21" w:rsidRDefault="00DC6B21" w14:paraId="43AD935C" w14:textId="77777777">
      <w:pPr>
        <w:jc w:val="left"/>
        <w:rPr>
          <w:rFonts w:ascii="Cambria" w:hAnsi="Cambria"/>
          <w:sz w:val="23"/>
          <w:szCs w:val="23"/>
        </w:rPr>
      </w:pPr>
    </w:p>
    <w:p w:rsidR="00E128C7" w:rsidRDefault="00E128C7" w14:paraId="74FB0BD5" w14:textId="77777777">
      <w:pPr>
        <w:jc w:val="left"/>
        <w:rPr>
          <w:rFonts w:ascii="Cambria" w:hAnsi="Cambria"/>
          <w:sz w:val="23"/>
          <w:szCs w:val="23"/>
        </w:rPr>
      </w:pPr>
    </w:p>
    <w:p w:rsidR="00A844AD" w:rsidRDefault="00A844AD" w14:paraId="5E01DB4B" w14:textId="77777777">
      <w:pPr>
        <w:jc w:val="left"/>
        <w:rPr>
          <w:rFonts w:ascii="Cambria" w:hAnsi="Cambria"/>
          <w:sz w:val="23"/>
          <w:szCs w:val="23"/>
        </w:rPr>
      </w:pPr>
    </w:p>
    <w:p w:rsidRPr="00737997" w:rsidR="00A844AD" w:rsidRDefault="00A844AD" w14:paraId="0846C243" w14:textId="77777777">
      <w:pPr>
        <w:jc w:val="left"/>
        <w:rPr>
          <w:rFonts w:ascii="Cambria" w:hAnsi="Cambria"/>
          <w:sz w:val="23"/>
          <w:szCs w:val="23"/>
        </w:rPr>
      </w:pPr>
    </w:p>
    <w:p w:rsidRPr="00737997" w:rsidR="00E128C7" w:rsidRDefault="00E128C7" w14:paraId="1D973B0A" w14:textId="77777777">
      <w:pPr>
        <w:jc w:val="left"/>
        <w:rPr>
          <w:rFonts w:ascii="Cambria" w:hAnsi="Cambria"/>
          <w:sz w:val="23"/>
          <w:szCs w:val="23"/>
        </w:rPr>
      </w:pPr>
    </w:p>
    <w:p w:rsidRPr="00737997" w:rsidR="00DC6B21" w:rsidRDefault="00DC6B21" w14:paraId="4DC0B909" w14:textId="77777777">
      <w:pPr>
        <w:jc w:val="left"/>
        <w:rPr>
          <w:rFonts w:ascii="Cambria" w:hAnsi="Cambria"/>
          <w:sz w:val="23"/>
          <w:szCs w:val="23"/>
        </w:rPr>
      </w:pPr>
    </w:p>
    <w:p w:rsidRPr="00602787" w:rsidR="003E295D" w:rsidP="008B37D3" w:rsidRDefault="00F53C8C" w14:paraId="68D11366" w14:textId="3120B140">
      <w:pPr>
        <w:ind w:left="990"/>
        <w:jc w:val="left"/>
        <w:rPr>
          <w:rFonts w:ascii="Arial Black" w:hAnsi="Arial Black"/>
          <w:sz w:val="48"/>
          <w:szCs w:val="48"/>
          <w:lang w:val="en-US"/>
        </w:rPr>
      </w:pPr>
      <w:r w:rsidRPr="00602787">
        <w:rPr>
          <w:rFonts w:ascii="Arial Black" w:hAnsi="Arial Black"/>
          <w:sz w:val="48"/>
          <w:szCs w:val="48"/>
          <w:lang w:val="en-US"/>
        </w:rPr>
        <w:t>Testplan</w:t>
      </w:r>
    </w:p>
    <w:p w:rsidRPr="008B37D3" w:rsidR="00DC6B21" w:rsidRDefault="00DC6B21" w14:paraId="37E22445" w14:textId="77777777">
      <w:pPr>
        <w:jc w:val="left"/>
        <w:rPr>
          <w:rFonts w:ascii="Cambria" w:hAnsi="Cambria"/>
          <w:lang w:val="en-US"/>
        </w:rPr>
      </w:pPr>
    </w:p>
    <w:p w:rsidRPr="008B37D3" w:rsidR="00DC6B21" w:rsidRDefault="00DC6B21" w14:paraId="79963A56" w14:textId="77777777">
      <w:pPr>
        <w:jc w:val="left"/>
        <w:rPr>
          <w:rFonts w:ascii="Cambria" w:hAnsi="Cambria"/>
          <w:lang w:val="en-US"/>
        </w:rPr>
      </w:pPr>
    </w:p>
    <w:p w:rsidRPr="008B37D3" w:rsidR="00A23E23" w:rsidRDefault="00A23E23" w14:paraId="1348FC31" w14:textId="77777777">
      <w:pPr>
        <w:jc w:val="left"/>
        <w:rPr>
          <w:rFonts w:ascii="Cambria" w:hAnsi="Cambria"/>
          <w:lang w:val="en-US"/>
        </w:rPr>
      </w:pPr>
    </w:p>
    <w:p w:rsidRPr="008B37D3" w:rsidR="00A23E23" w:rsidRDefault="00A23E23" w14:paraId="71FF9C85" w14:textId="77777777">
      <w:pPr>
        <w:jc w:val="left"/>
        <w:rPr>
          <w:rFonts w:ascii="Cambria" w:hAnsi="Cambria"/>
          <w:lang w:val="en-US"/>
        </w:rPr>
      </w:pPr>
    </w:p>
    <w:p w:rsidRPr="008B37D3" w:rsidR="00A23E23" w:rsidRDefault="00A23E23" w14:paraId="76248769" w14:textId="77777777">
      <w:pPr>
        <w:jc w:val="left"/>
        <w:rPr>
          <w:rFonts w:ascii="Cambria" w:hAnsi="Cambria"/>
          <w:lang w:val="en-US"/>
        </w:rPr>
      </w:pPr>
    </w:p>
    <w:p w:rsidRPr="008B37D3" w:rsidR="00A23E23" w:rsidRDefault="00A23E23" w14:paraId="726BB2F7" w14:textId="77777777">
      <w:pPr>
        <w:jc w:val="left"/>
        <w:rPr>
          <w:rFonts w:ascii="Cambria" w:hAnsi="Cambria"/>
          <w:lang w:val="en-US"/>
        </w:rPr>
      </w:pPr>
    </w:p>
    <w:p w:rsidRPr="008B37D3" w:rsidR="00A23E23" w:rsidRDefault="00A23E23" w14:paraId="28BD9642" w14:textId="77777777">
      <w:pPr>
        <w:jc w:val="left"/>
        <w:rPr>
          <w:rFonts w:ascii="Cambria" w:hAnsi="Cambria"/>
          <w:lang w:val="en-US"/>
        </w:rPr>
      </w:pPr>
    </w:p>
    <w:p w:rsidRPr="008B37D3" w:rsidR="00A23E23" w:rsidRDefault="00A23E23" w14:paraId="0C3A2471" w14:textId="77777777">
      <w:pPr>
        <w:jc w:val="left"/>
        <w:rPr>
          <w:rFonts w:ascii="Cambria" w:hAnsi="Cambria"/>
          <w:lang w:val="en-US"/>
        </w:rPr>
      </w:pPr>
    </w:p>
    <w:p w:rsidRPr="008B37D3" w:rsidR="00A23E23" w:rsidRDefault="00A23E23" w14:paraId="2D94BAF3" w14:textId="77777777">
      <w:pPr>
        <w:jc w:val="left"/>
        <w:rPr>
          <w:rFonts w:ascii="Cambria" w:hAnsi="Cambria"/>
          <w:lang w:val="en-US"/>
        </w:rPr>
      </w:pPr>
    </w:p>
    <w:p w:rsidRPr="008B37D3" w:rsidR="00A23E23" w:rsidRDefault="00A23E23" w14:paraId="3DD4C316" w14:textId="77777777">
      <w:pPr>
        <w:jc w:val="left"/>
        <w:rPr>
          <w:rFonts w:ascii="Cambria" w:hAnsi="Cambria"/>
          <w:lang w:val="en-US"/>
        </w:rPr>
      </w:pPr>
    </w:p>
    <w:p w:rsidRPr="008B37D3" w:rsidR="00A23E23" w:rsidRDefault="00A23E23" w14:paraId="264CEF6C" w14:textId="77777777">
      <w:pPr>
        <w:jc w:val="left"/>
        <w:rPr>
          <w:rFonts w:ascii="Cambria" w:hAnsi="Cambria"/>
          <w:lang w:val="en-US"/>
        </w:rPr>
      </w:pPr>
    </w:p>
    <w:p w:rsidRPr="008B37D3" w:rsidR="00A23E23" w:rsidRDefault="00A23E23" w14:paraId="7089C033" w14:textId="77777777">
      <w:pPr>
        <w:jc w:val="left"/>
        <w:rPr>
          <w:rFonts w:ascii="Cambria" w:hAnsi="Cambria"/>
          <w:lang w:val="en-US"/>
        </w:rPr>
      </w:pPr>
    </w:p>
    <w:p w:rsidRPr="008B37D3" w:rsidR="00A23E23" w:rsidRDefault="00A23E23" w14:paraId="6F9F46AE" w14:textId="77777777">
      <w:pPr>
        <w:jc w:val="left"/>
        <w:rPr>
          <w:rFonts w:ascii="Cambria" w:hAnsi="Cambria"/>
          <w:lang w:val="en-US"/>
        </w:rPr>
      </w:pPr>
    </w:p>
    <w:p w:rsidRPr="008B37D3" w:rsidR="00A23E23" w:rsidRDefault="00A23E23" w14:paraId="4C677F9D" w14:textId="77777777">
      <w:pPr>
        <w:jc w:val="left"/>
        <w:rPr>
          <w:rFonts w:ascii="Cambria" w:hAnsi="Cambria"/>
          <w:lang w:val="en-US"/>
        </w:rPr>
      </w:pPr>
    </w:p>
    <w:p w:rsidRPr="008B37D3" w:rsidR="00A23E23" w:rsidRDefault="00A23E23" w14:paraId="3997945C" w14:textId="77777777">
      <w:pPr>
        <w:jc w:val="left"/>
        <w:rPr>
          <w:rFonts w:ascii="Cambria" w:hAnsi="Cambria"/>
          <w:lang w:val="en-US"/>
        </w:rPr>
      </w:pPr>
    </w:p>
    <w:p w:rsidRPr="008B37D3" w:rsidR="00A23E23" w:rsidRDefault="00A23E23" w14:paraId="07235D99" w14:textId="77777777">
      <w:pPr>
        <w:jc w:val="left"/>
        <w:rPr>
          <w:rFonts w:ascii="Cambria" w:hAnsi="Cambria"/>
          <w:lang w:val="en-US"/>
        </w:rPr>
      </w:pPr>
    </w:p>
    <w:p w:rsidRPr="008B37D3" w:rsidR="00A23E23" w:rsidRDefault="00A23E23" w14:paraId="72CA77B1" w14:textId="77777777">
      <w:pPr>
        <w:jc w:val="left"/>
        <w:rPr>
          <w:rFonts w:ascii="Cambria" w:hAnsi="Cambria"/>
          <w:lang w:val="en-US"/>
        </w:rPr>
      </w:pPr>
    </w:p>
    <w:p w:rsidRPr="008B37D3" w:rsidR="00A23E23" w:rsidRDefault="00A23E23" w14:paraId="5C5EBB95" w14:textId="77777777">
      <w:pPr>
        <w:jc w:val="left"/>
        <w:rPr>
          <w:rFonts w:ascii="Cambria" w:hAnsi="Cambria"/>
          <w:lang w:val="en-US"/>
        </w:rPr>
      </w:pPr>
    </w:p>
    <w:p w:rsidRPr="008B37D3" w:rsidR="00A23E23" w:rsidRDefault="00A23E23" w14:paraId="394F2DC1" w14:textId="77777777">
      <w:pPr>
        <w:jc w:val="left"/>
        <w:rPr>
          <w:rFonts w:ascii="Cambria" w:hAnsi="Cambria"/>
          <w:lang w:val="en-US"/>
        </w:rPr>
      </w:pPr>
    </w:p>
    <w:p w:rsidRPr="008B37D3" w:rsidR="00A23E23" w:rsidRDefault="00A23E23" w14:paraId="2D9B0ACC" w14:textId="77777777">
      <w:pPr>
        <w:jc w:val="left"/>
        <w:rPr>
          <w:rFonts w:ascii="Cambria" w:hAnsi="Cambria"/>
          <w:lang w:val="en-US"/>
        </w:rPr>
      </w:pPr>
    </w:p>
    <w:p w:rsidRPr="008B37D3" w:rsidR="00A23E23" w:rsidRDefault="00A23E23" w14:paraId="2FFA0B1A" w14:textId="77777777">
      <w:pPr>
        <w:jc w:val="left"/>
        <w:rPr>
          <w:rFonts w:ascii="Cambria" w:hAnsi="Cambria"/>
          <w:lang w:val="en-US"/>
        </w:rPr>
      </w:pPr>
    </w:p>
    <w:p w:rsidRPr="008B37D3" w:rsidR="00A23E23" w:rsidRDefault="00A23E23" w14:paraId="2688B9DE" w14:textId="77777777">
      <w:pPr>
        <w:jc w:val="left"/>
        <w:rPr>
          <w:rFonts w:ascii="Cambria" w:hAnsi="Cambria"/>
          <w:lang w:val="en-US"/>
        </w:rPr>
      </w:pPr>
    </w:p>
    <w:p w:rsidRPr="008B37D3" w:rsidR="00A23E23" w:rsidRDefault="00A23E23" w14:paraId="664F2FD2" w14:textId="77777777">
      <w:pPr>
        <w:jc w:val="left"/>
        <w:rPr>
          <w:rFonts w:ascii="Cambria" w:hAnsi="Cambria"/>
          <w:lang w:val="en-US"/>
        </w:rPr>
      </w:pPr>
    </w:p>
    <w:p w:rsidRPr="008B37D3" w:rsidR="00A23E23" w:rsidRDefault="00A23E23" w14:paraId="06EA71A5" w14:textId="77777777">
      <w:pPr>
        <w:jc w:val="left"/>
        <w:rPr>
          <w:rFonts w:ascii="Cambria" w:hAnsi="Cambria"/>
          <w:lang w:val="en-US"/>
        </w:rPr>
      </w:pPr>
    </w:p>
    <w:p w:rsidRPr="008B37D3" w:rsidR="00A23E23" w:rsidRDefault="00A23E23" w14:paraId="6B167F0F" w14:textId="77777777">
      <w:pPr>
        <w:jc w:val="left"/>
        <w:rPr>
          <w:rFonts w:ascii="Cambria" w:hAnsi="Cambria"/>
          <w:lang w:val="en-US"/>
        </w:rPr>
      </w:pPr>
    </w:p>
    <w:p w:rsidRPr="008B37D3" w:rsidR="00CC6613" w:rsidRDefault="00CC6613" w14:paraId="59156486" w14:textId="77777777">
      <w:pPr>
        <w:jc w:val="left"/>
        <w:rPr>
          <w:rFonts w:ascii="Cambria" w:hAnsi="Cambria"/>
          <w:lang w:val="en-US"/>
        </w:rPr>
      </w:pPr>
    </w:p>
    <w:p w:rsidRPr="008B37D3" w:rsidR="00E128C7" w:rsidRDefault="00E128C7" w14:paraId="24BE4F1C" w14:textId="77777777">
      <w:pPr>
        <w:jc w:val="left"/>
        <w:rPr>
          <w:rFonts w:ascii="Cambria" w:hAnsi="Cambria"/>
          <w:lang w:val="en-US"/>
        </w:rPr>
      </w:pPr>
    </w:p>
    <w:p w:rsidRPr="008B37D3" w:rsidR="00E128C7" w:rsidRDefault="00E128C7" w14:paraId="33EDA443" w14:textId="77777777">
      <w:pPr>
        <w:jc w:val="left"/>
        <w:rPr>
          <w:rFonts w:ascii="Cambria" w:hAnsi="Cambria"/>
          <w:lang w:val="en-US"/>
        </w:rPr>
      </w:pPr>
    </w:p>
    <w:p w:rsidRPr="008B37D3" w:rsidR="00CC6613" w:rsidRDefault="00CC6613" w14:paraId="3EC375EE" w14:textId="77777777">
      <w:pPr>
        <w:jc w:val="left"/>
        <w:rPr>
          <w:rFonts w:ascii="Cambria" w:hAnsi="Cambria"/>
          <w:lang w:val="en-US"/>
        </w:rPr>
      </w:pPr>
    </w:p>
    <w:p w:rsidRPr="008B37D3" w:rsidR="00CC6613" w:rsidRDefault="00CC6613" w14:paraId="6B901243" w14:textId="77777777">
      <w:pPr>
        <w:jc w:val="left"/>
        <w:rPr>
          <w:rFonts w:ascii="Cambria" w:hAnsi="Cambria"/>
          <w:lang w:val="en-US"/>
        </w:rPr>
      </w:pPr>
    </w:p>
    <w:p w:rsidRPr="008B37D3" w:rsidR="00CC6613" w:rsidRDefault="00CC6613" w14:paraId="11197646" w14:textId="77777777">
      <w:pPr>
        <w:jc w:val="left"/>
        <w:rPr>
          <w:rFonts w:ascii="Cambria" w:hAnsi="Cambria"/>
          <w:lang w:val="en-US"/>
        </w:rPr>
      </w:pPr>
    </w:p>
    <w:p w:rsidRPr="008B37D3" w:rsidR="00CC6613" w:rsidRDefault="00CC6613" w14:paraId="18DB1E7E" w14:textId="77777777">
      <w:pPr>
        <w:jc w:val="left"/>
        <w:rPr>
          <w:rFonts w:ascii="Cambria" w:hAnsi="Cambria"/>
          <w:lang w:val="en-US"/>
        </w:rPr>
      </w:pPr>
    </w:p>
    <w:p w:rsidRPr="008B37D3" w:rsidR="00E260F7" w:rsidP="00E260F7" w:rsidRDefault="00E260F7" w14:paraId="292D910E" w14:textId="77777777">
      <w:pPr>
        <w:tabs>
          <w:tab w:val="left" w:pos="5670"/>
          <w:tab w:val="left" w:pos="7513"/>
        </w:tabs>
        <w:jc w:val="left"/>
        <w:rPr>
          <w:rFonts w:ascii="Cambria" w:hAnsi="Cambria"/>
          <w:sz w:val="16"/>
          <w:lang w:val="en-US"/>
        </w:rPr>
      </w:pPr>
    </w:p>
    <w:p w:rsidRPr="008B37D3" w:rsidR="00E260F7" w:rsidP="00E260F7" w:rsidRDefault="00E260F7" w14:paraId="54229249" w14:textId="77777777">
      <w:pPr>
        <w:tabs>
          <w:tab w:val="left" w:pos="5670"/>
          <w:tab w:val="left" w:pos="7513"/>
        </w:tabs>
        <w:jc w:val="left"/>
        <w:rPr>
          <w:rFonts w:ascii="Cambria" w:hAnsi="Cambria"/>
          <w:sz w:val="16"/>
          <w:lang w:val="en-US"/>
        </w:rPr>
      </w:pPr>
    </w:p>
    <w:p w:rsidRPr="008B37D3" w:rsidR="00E260F7" w:rsidP="00E260F7" w:rsidRDefault="00E260F7" w14:paraId="4D52F04E" w14:textId="5465FC7A">
      <w:pPr>
        <w:tabs>
          <w:tab w:val="left" w:pos="5670"/>
          <w:tab w:val="left" w:pos="7513"/>
        </w:tabs>
        <w:jc w:val="left"/>
        <w:rPr>
          <w:rFonts w:ascii="Cambria" w:hAnsi="Cambria"/>
          <w:lang w:val="en-US"/>
        </w:rPr>
      </w:pPr>
    </w:p>
    <w:p w:rsidRPr="008B37D3" w:rsidR="00E260F7" w:rsidP="00E260F7" w:rsidRDefault="00B24281" w14:paraId="01D9CEDC" w14:textId="37BBDDE3">
      <w:pPr>
        <w:tabs>
          <w:tab w:val="left" w:pos="5954"/>
          <w:tab w:val="left" w:pos="7797"/>
        </w:tabs>
        <w:jc w:val="left"/>
        <w:rPr>
          <w:rFonts w:ascii="Cambria" w:hAnsi="Cambria"/>
          <w:color w:val="A6A6A6" w:themeColor="background1" w:themeShade="A6"/>
          <w:lang w:val="en-US"/>
        </w:rPr>
      </w:pPr>
      <w:r w:rsidRPr="0FE3A06F">
        <w:rPr>
          <w:rFonts w:ascii="Cambria" w:hAnsi="Cambria"/>
          <w:lang w:val="en-US"/>
        </w:rPr>
        <w:t xml:space="preserve">                </w:t>
      </w:r>
    </w:p>
    <w:p w:rsidR="0FE3A06F" w:rsidP="0FE3A06F" w:rsidRDefault="0FE3A06F" w14:paraId="72709B5B" w14:textId="37BBDDE3">
      <w:pPr>
        <w:tabs>
          <w:tab w:val="left" w:pos="5954"/>
          <w:tab w:val="left" w:pos="7797"/>
        </w:tabs>
        <w:jc w:val="left"/>
        <w:rPr>
          <w:rFonts w:ascii="Arial Black" w:hAnsi="Arial Black"/>
        </w:rPr>
      </w:pPr>
    </w:p>
    <w:p w:rsidRPr="00602787" w:rsidR="00E260F7" w:rsidP="0FE3A06F" w:rsidRDefault="00E260F7" w14:paraId="531CEA91" w14:textId="7180F625">
      <w:pPr>
        <w:tabs>
          <w:tab w:val="left" w:pos="5954"/>
          <w:tab w:val="left" w:pos="7797"/>
        </w:tabs>
        <w:jc w:val="left"/>
        <w:rPr>
          <w:rFonts w:ascii="Arial Black" w:hAnsi="Arial Black"/>
          <w:lang w:val="en-US"/>
        </w:rPr>
      </w:pPr>
      <w:r w:rsidRPr="0FE3A06F">
        <w:rPr>
          <w:rFonts w:ascii="Arial Black" w:hAnsi="Arial Black"/>
        </w:rPr>
        <w:t>Auteur</w:t>
      </w:r>
      <w:r w:rsidRPr="0FE3A06F" w:rsidR="00B24281">
        <w:rPr>
          <w:rFonts w:ascii="Arial Black" w:hAnsi="Arial Black"/>
        </w:rPr>
        <w:t>s</w:t>
      </w:r>
      <w:r w:rsidRPr="0FE3A06F">
        <w:rPr>
          <w:rFonts w:ascii="Arial Black" w:hAnsi="Arial Black"/>
        </w:rPr>
        <w:t>:</w:t>
      </w:r>
      <w:r w:rsidRPr="0FE3A06F" w:rsidR="00602787">
        <w:rPr>
          <w:rFonts w:ascii="Arial Black" w:hAnsi="Arial Black"/>
        </w:rPr>
        <w:t xml:space="preserve"> </w:t>
      </w:r>
      <w:r w:rsidRPr="0FE3A06F" w:rsidR="0097274B">
        <w:rPr>
          <w:rFonts w:ascii="Arial Black" w:hAnsi="Arial Black"/>
          <w:b/>
          <w:bCs/>
        </w:rPr>
        <w:t xml:space="preserve">Yavuz Babacan, Nemanja Jacimovic, Vakar Kemal, Yonah </w:t>
      </w:r>
      <w:r w:rsidRPr="0FE3A06F" w:rsidR="00B24281">
        <w:rPr>
          <w:rFonts w:ascii="Arial Black" w:hAnsi="Arial Black"/>
        </w:rPr>
        <w:t>Diallo</w:t>
      </w:r>
    </w:p>
    <w:p w:rsidRPr="00602787" w:rsidR="00E260F7" w:rsidP="0FE3A06F" w:rsidRDefault="00B24281" w14:paraId="6E5A63C5" w14:textId="09664D69">
      <w:pPr>
        <w:tabs>
          <w:tab w:val="left" w:pos="5954"/>
          <w:tab w:val="left" w:pos="7797"/>
        </w:tabs>
        <w:jc w:val="left"/>
        <w:rPr>
          <w:rFonts w:ascii="Arial Black" w:hAnsi="Arial Black"/>
          <w:lang w:val="en-US"/>
        </w:rPr>
      </w:pPr>
      <w:r w:rsidRPr="0FE3A06F">
        <w:rPr>
          <w:rFonts w:ascii="Arial Black" w:hAnsi="Arial Black"/>
        </w:rPr>
        <w:t xml:space="preserve">Klas: INF1D                    </w:t>
      </w:r>
    </w:p>
    <w:p w:rsidRPr="00602787" w:rsidR="00E260F7" w:rsidP="315BDF92" w:rsidRDefault="00E260F7" w14:paraId="163E9573" w14:textId="2C6645E4">
      <w:pPr>
        <w:tabs>
          <w:tab w:val="left" w:pos="5954"/>
          <w:tab w:val="left" w:pos="7797"/>
        </w:tabs>
        <w:jc w:val="left"/>
        <w:rPr>
          <w:rFonts w:ascii="Arial Black" w:hAnsi="Arial Black"/>
          <w:color w:val="A6A6A6" w:themeColor="background1" w:themeShade="A6"/>
        </w:rPr>
      </w:pPr>
      <w:r w:rsidRPr="315BDF92">
        <w:rPr>
          <w:rFonts w:ascii="Arial Black" w:hAnsi="Arial Black"/>
        </w:rPr>
        <w:t>Datum:</w:t>
      </w:r>
      <w:r w:rsidRPr="315BDF92" w:rsidR="0097274B">
        <w:rPr>
          <w:rFonts w:ascii="Arial Black" w:hAnsi="Arial Black"/>
        </w:rPr>
        <w:t xml:space="preserve"> 20 April 2022</w:t>
      </w:r>
      <w:r w:rsidR="00B24281">
        <w:tab/>
      </w:r>
    </w:p>
    <w:p w:rsidRPr="00602787" w:rsidR="00CC6613" w:rsidRDefault="00CC6613" w14:paraId="79F81293" w14:textId="77777777">
      <w:pPr>
        <w:jc w:val="left"/>
        <w:rPr>
          <w:rFonts w:ascii="Arial Black" w:hAnsi="Arial Black"/>
        </w:rPr>
      </w:pPr>
    </w:p>
    <w:p w:rsidR="00A23E23" w:rsidRDefault="00A23E23" w14:paraId="3CED7B47" w14:textId="77777777">
      <w:pPr>
        <w:jc w:val="left"/>
        <w:sectPr w:rsidR="00A23E23" w:rsidSect="00737997">
          <w:footerReference w:type="default" r:id="rId11"/>
          <w:pgSz w:w="11906" w:h="16838" w:orient="portrait" w:code="9"/>
          <w:pgMar w:top="1985" w:right="1134" w:bottom="1418" w:left="1134" w:header="851" w:footer="851" w:gutter="0"/>
          <w:cols w:space="708"/>
          <w:docGrid w:linePitch="360"/>
          <w:headerReference w:type="default" r:id="R5140023b36ed42b0"/>
        </w:sectPr>
      </w:pPr>
    </w:p>
    <w:p w:rsidR="00DC6B21" w:rsidRDefault="00DC6B21" w14:paraId="7D9F1F97" w14:textId="77777777">
      <w:pPr>
        <w:pStyle w:val="Header"/>
        <w:tabs>
          <w:tab w:val="clear" w:pos="4536"/>
          <w:tab w:val="clear" w:pos="9072"/>
        </w:tabs>
      </w:pPr>
    </w:p>
    <w:p w:rsidR="00DC6B21" w:rsidRDefault="00DC6B21" w14:paraId="5C8BEB06" w14:textId="77777777">
      <w:pPr>
        <w:pStyle w:val="Header"/>
        <w:tabs>
          <w:tab w:val="clear" w:pos="4536"/>
          <w:tab w:val="clear" w:pos="9072"/>
        </w:tabs>
        <w:rPr>
          <w:b/>
          <w:bCs/>
          <w:sz w:val="28"/>
        </w:rPr>
      </w:pPr>
      <w:r>
        <w:rPr>
          <w:b/>
          <w:bCs/>
          <w:sz w:val="28"/>
        </w:rPr>
        <w:t>Inhoudsopgave</w:t>
      </w:r>
    </w:p>
    <w:p w:rsidR="00DC6B21" w:rsidRDefault="00DC6B21" w14:paraId="7EC43917" w14:textId="77777777"/>
    <w:p w:rsidR="0005042A" w:rsidRDefault="00737997" w14:paraId="48CF277C" w14:textId="77777777">
      <w:pPr>
        <w:pStyle w:val="TOC1"/>
        <w:rPr>
          <w:rFonts w:asciiTheme="minorHAnsi" w:hAnsiTheme="minorHAnsi" w:eastAsiaTheme="minorEastAsia" w:cstheme="minorBidi"/>
          <w:b w:val="0"/>
          <w:bCs w:val="0"/>
          <w:smallCaps w:val="0"/>
          <w:noProof/>
          <w:sz w:val="22"/>
          <w:szCs w:val="22"/>
        </w:rPr>
      </w:pPr>
      <w:r>
        <w:rPr>
          <w:caps/>
        </w:rPr>
        <w:fldChar w:fldCharType="begin"/>
      </w:r>
      <w:r>
        <w:rPr>
          <w:caps/>
        </w:rPr>
        <w:instrText xml:space="preserve"> TOC \o "1-3" \h \z \u </w:instrText>
      </w:r>
      <w:r>
        <w:rPr>
          <w:caps/>
        </w:rPr>
        <w:fldChar w:fldCharType="separate"/>
      </w:r>
      <w:hyperlink w:history="1" w:anchor="_Toc70321768">
        <w:r w:rsidRPr="009A27A1" w:rsidR="0005042A">
          <w:rPr>
            <w:rStyle w:val="Hyperlink"/>
            <w:noProof/>
          </w:rPr>
          <w:t>1</w:t>
        </w:r>
        <w:r w:rsidR="0005042A">
          <w:rPr>
            <w:rFonts w:asciiTheme="minorHAnsi" w:hAnsiTheme="minorHAnsi" w:eastAsiaTheme="minorEastAsia" w:cstheme="minorBidi"/>
            <w:b w:val="0"/>
            <w:bCs w:val="0"/>
            <w:smallCaps w:val="0"/>
            <w:noProof/>
            <w:sz w:val="22"/>
            <w:szCs w:val="22"/>
          </w:rPr>
          <w:tab/>
        </w:r>
        <w:r w:rsidRPr="009A27A1" w:rsidR="0005042A">
          <w:rPr>
            <w:rStyle w:val="Hyperlink"/>
            <w:noProof/>
          </w:rPr>
          <w:t>Inleiding</w:t>
        </w:r>
        <w:r w:rsidR="0005042A">
          <w:rPr>
            <w:noProof/>
            <w:webHidden/>
          </w:rPr>
          <w:tab/>
        </w:r>
        <w:r w:rsidR="0005042A">
          <w:rPr>
            <w:noProof/>
            <w:webHidden/>
          </w:rPr>
          <w:fldChar w:fldCharType="begin"/>
        </w:r>
        <w:r w:rsidR="0005042A">
          <w:rPr>
            <w:noProof/>
            <w:webHidden/>
          </w:rPr>
          <w:instrText xml:space="preserve"> PAGEREF _Toc70321768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4E2A8AE6" w14:textId="77777777">
      <w:pPr>
        <w:pStyle w:val="TOC2"/>
        <w:rPr>
          <w:rFonts w:asciiTheme="minorHAnsi" w:hAnsiTheme="minorHAnsi" w:eastAsiaTheme="minorEastAsia" w:cstheme="minorBidi"/>
          <w:smallCaps w:val="0"/>
          <w:noProof/>
          <w:sz w:val="22"/>
          <w:szCs w:val="22"/>
        </w:rPr>
      </w:pPr>
      <w:hyperlink w:history="1" w:anchor="_Toc70321769">
        <w:r w:rsidRPr="009A27A1" w:rsidR="0005042A">
          <w:rPr>
            <w:rStyle w:val="Hyperlink"/>
            <w:noProof/>
          </w:rPr>
          <w:t>1.1</w:t>
        </w:r>
        <w:r w:rsidR="0005042A">
          <w:rPr>
            <w:rFonts w:asciiTheme="minorHAnsi" w:hAnsiTheme="minorHAnsi" w:eastAsiaTheme="minorEastAsia" w:cstheme="minorBidi"/>
            <w:smallCaps w:val="0"/>
            <w:noProof/>
            <w:sz w:val="22"/>
            <w:szCs w:val="22"/>
          </w:rPr>
          <w:tab/>
        </w:r>
        <w:r w:rsidRPr="009A27A1" w:rsidR="0005042A">
          <w:rPr>
            <w:rStyle w:val="Hyperlink"/>
            <w:noProof/>
          </w:rPr>
          <w:t>Opdrachtformulering</w:t>
        </w:r>
        <w:r w:rsidR="0005042A">
          <w:rPr>
            <w:noProof/>
            <w:webHidden/>
          </w:rPr>
          <w:tab/>
        </w:r>
        <w:r w:rsidR="0005042A">
          <w:rPr>
            <w:noProof/>
            <w:webHidden/>
          </w:rPr>
          <w:fldChar w:fldCharType="begin"/>
        </w:r>
        <w:r w:rsidR="0005042A">
          <w:rPr>
            <w:noProof/>
            <w:webHidden/>
          </w:rPr>
          <w:instrText xml:space="preserve"> PAGEREF _Toc70321769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511F8500" w14:textId="77777777">
      <w:pPr>
        <w:pStyle w:val="TOC1"/>
        <w:rPr>
          <w:rFonts w:asciiTheme="minorHAnsi" w:hAnsiTheme="minorHAnsi" w:eastAsiaTheme="minorEastAsia" w:cstheme="minorBidi"/>
          <w:b w:val="0"/>
          <w:bCs w:val="0"/>
          <w:smallCaps w:val="0"/>
          <w:noProof/>
          <w:sz w:val="22"/>
          <w:szCs w:val="22"/>
        </w:rPr>
      </w:pPr>
      <w:hyperlink w:history="1" w:anchor="_Toc70321770">
        <w:r w:rsidRPr="009A27A1" w:rsidR="0005042A">
          <w:rPr>
            <w:rStyle w:val="Hyperlink"/>
            <w:noProof/>
          </w:rPr>
          <w:t>2</w:t>
        </w:r>
        <w:r w:rsidR="0005042A">
          <w:rPr>
            <w:rFonts w:asciiTheme="minorHAnsi" w:hAnsiTheme="minorHAnsi" w:eastAsiaTheme="minorEastAsia" w:cstheme="minorBidi"/>
            <w:b w:val="0"/>
            <w:bCs w:val="0"/>
            <w:smallCaps w:val="0"/>
            <w:noProof/>
            <w:sz w:val="22"/>
            <w:szCs w:val="22"/>
          </w:rPr>
          <w:tab/>
        </w:r>
        <w:r w:rsidRPr="009A27A1" w:rsidR="0005042A">
          <w:rPr>
            <w:rStyle w:val="Hyperlink"/>
            <w:noProof/>
          </w:rPr>
          <w:t>Testproducten Testplan</w:t>
        </w:r>
        <w:r w:rsidR="0005042A">
          <w:rPr>
            <w:noProof/>
            <w:webHidden/>
          </w:rPr>
          <w:tab/>
        </w:r>
        <w:r w:rsidR="0005042A">
          <w:rPr>
            <w:noProof/>
            <w:webHidden/>
          </w:rPr>
          <w:fldChar w:fldCharType="begin"/>
        </w:r>
        <w:r w:rsidR="0005042A">
          <w:rPr>
            <w:noProof/>
            <w:webHidden/>
          </w:rPr>
          <w:instrText xml:space="preserve"> PAGEREF _Toc70321770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413E3CF9" w14:textId="77777777">
      <w:pPr>
        <w:pStyle w:val="TOC1"/>
        <w:rPr>
          <w:rFonts w:asciiTheme="minorHAnsi" w:hAnsiTheme="minorHAnsi" w:eastAsiaTheme="minorEastAsia" w:cstheme="minorBidi"/>
          <w:b w:val="0"/>
          <w:bCs w:val="0"/>
          <w:smallCaps w:val="0"/>
          <w:noProof/>
          <w:sz w:val="22"/>
          <w:szCs w:val="22"/>
        </w:rPr>
      </w:pPr>
      <w:hyperlink w:history="1" w:anchor="_Toc70321771">
        <w:r w:rsidRPr="009A27A1" w:rsidR="0005042A">
          <w:rPr>
            <w:rStyle w:val="Hyperlink"/>
            <w:noProof/>
          </w:rPr>
          <w:t>3</w:t>
        </w:r>
        <w:r w:rsidR="0005042A">
          <w:rPr>
            <w:rFonts w:asciiTheme="minorHAnsi" w:hAnsiTheme="minorHAnsi" w:eastAsiaTheme="minorEastAsia" w:cstheme="minorBidi"/>
            <w:b w:val="0"/>
            <w:bCs w:val="0"/>
            <w:smallCaps w:val="0"/>
            <w:noProof/>
            <w:sz w:val="22"/>
            <w:szCs w:val="22"/>
          </w:rPr>
          <w:tab/>
        </w:r>
        <w:r w:rsidRPr="009A27A1" w:rsidR="0005042A">
          <w:rPr>
            <w:rStyle w:val="Hyperlink"/>
            <w:noProof/>
          </w:rPr>
          <w:t>Testaanpak</w:t>
        </w:r>
        <w:r w:rsidR="0005042A">
          <w:rPr>
            <w:noProof/>
            <w:webHidden/>
          </w:rPr>
          <w:tab/>
        </w:r>
        <w:r w:rsidR="0005042A">
          <w:rPr>
            <w:noProof/>
            <w:webHidden/>
          </w:rPr>
          <w:fldChar w:fldCharType="begin"/>
        </w:r>
        <w:r w:rsidR="0005042A">
          <w:rPr>
            <w:noProof/>
            <w:webHidden/>
          </w:rPr>
          <w:instrText xml:space="preserve"> PAGEREF _Toc70321771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0BB5EC7C" w14:textId="77777777">
      <w:pPr>
        <w:pStyle w:val="TOC2"/>
        <w:rPr>
          <w:rFonts w:asciiTheme="minorHAnsi" w:hAnsiTheme="minorHAnsi" w:eastAsiaTheme="minorEastAsia" w:cstheme="minorBidi"/>
          <w:smallCaps w:val="0"/>
          <w:noProof/>
          <w:sz w:val="22"/>
          <w:szCs w:val="22"/>
        </w:rPr>
      </w:pPr>
      <w:hyperlink w:history="1" w:anchor="_Toc70321772">
        <w:r w:rsidRPr="009A27A1" w:rsidR="0005042A">
          <w:rPr>
            <w:rStyle w:val="Hyperlink"/>
            <w:noProof/>
          </w:rPr>
          <w:t>3.1</w:t>
        </w:r>
        <w:r w:rsidR="0005042A">
          <w:rPr>
            <w:rFonts w:asciiTheme="minorHAnsi" w:hAnsiTheme="minorHAnsi" w:eastAsiaTheme="minorEastAsia" w:cstheme="minorBidi"/>
            <w:smallCaps w:val="0"/>
            <w:noProof/>
            <w:sz w:val="22"/>
            <w:szCs w:val="22"/>
          </w:rPr>
          <w:tab/>
        </w:r>
        <w:r w:rsidRPr="009A27A1" w:rsidR="0005042A">
          <w:rPr>
            <w:rStyle w:val="Hyperlink"/>
            <w:noProof/>
          </w:rPr>
          <w:t>Product Risico Analyse (PRA)</w:t>
        </w:r>
        <w:r w:rsidR="0005042A">
          <w:rPr>
            <w:noProof/>
            <w:webHidden/>
          </w:rPr>
          <w:tab/>
        </w:r>
        <w:r w:rsidR="0005042A">
          <w:rPr>
            <w:noProof/>
            <w:webHidden/>
          </w:rPr>
          <w:fldChar w:fldCharType="begin"/>
        </w:r>
        <w:r w:rsidR="0005042A">
          <w:rPr>
            <w:noProof/>
            <w:webHidden/>
          </w:rPr>
          <w:instrText xml:space="preserve"> PAGEREF _Toc70321772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5D3E0439" w14:textId="77777777">
      <w:pPr>
        <w:pStyle w:val="TOC2"/>
        <w:rPr>
          <w:rFonts w:asciiTheme="minorHAnsi" w:hAnsiTheme="minorHAnsi" w:eastAsiaTheme="minorEastAsia" w:cstheme="minorBidi"/>
          <w:smallCaps w:val="0"/>
          <w:noProof/>
          <w:sz w:val="22"/>
          <w:szCs w:val="22"/>
        </w:rPr>
      </w:pPr>
      <w:hyperlink w:history="1" w:anchor="_Toc70321773">
        <w:r w:rsidRPr="009A27A1" w:rsidR="0005042A">
          <w:rPr>
            <w:rStyle w:val="Hyperlink"/>
            <w:noProof/>
          </w:rPr>
          <w:t>3.2</w:t>
        </w:r>
        <w:r w:rsidR="0005042A">
          <w:rPr>
            <w:rFonts w:asciiTheme="minorHAnsi" w:hAnsiTheme="minorHAnsi" w:eastAsiaTheme="minorEastAsia" w:cstheme="minorBidi"/>
            <w:smallCaps w:val="0"/>
            <w:noProof/>
            <w:sz w:val="22"/>
            <w:szCs w:val="22"/>
          </w:rPr>
          <w:tab/>
        </w:r>
        <w:r w:rsidRPr="009A27A1" w:rsidR="0005042A">
          <w:rPr>
            <w:rStyle w:val="Hyperlink"/>
            <w:noProof/>
          </w:rPr>
          <w:t>Projectrisico’s</w:t>
        </w:r>
        <w:r w:rsidR="0005042A">
          <w:rPr>
            <w:noProof/>
            <w:webHidden/>
          </w:rPr>
          <w:tab/>
        </w:r>
        <w:r w:rsidR="0005042A">
          <w:rPr>
            <w:noProof/>
            <w:webHidden/>
          </w:rPr>
          <w:fldChar w:fldCharType="begin"/>
        </w:r>
        <w:r w:rsidR="0005042A">
          <w:rPr>
            <w:noProof/>
            <w:webHidden/>
          </w:rPr>
          <w:instrText xml:space="preserve"> PAGEREF _Toc70321773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2F34DADF" w14:textId="77777777">
      <w:pPr>
        <w:pStyle w:val="TOC2"/>
        <w:rPr>
          <w:rFonts w:asciiTheme="minorHAnsi" w:hAnsiTheme="minorHAnsi" w:eastAsiaTheme="minorEastAsia" w:cstheme="minorBidi"/>
          <w:smallCaps w:val="0"/>
          <w:noProof/>
          <w:sz w:val="22"/>
          <w:szCs w:val="22"/>
        </w:rPr>
      </w:pPr>
      <w:hyperlink w:history="1" w:anchor="_Toc70321774">
        <w:r w:rsidRPr="009A27A1" w:rsidR="0005042A">
          <w:rPr>
            <w:rStyle w:val="Hyperlink"/>
            <w:noProof/>
          </w:rPr>
          <w:t>3.3</w:t>
        </w:r>
        <w:r w:rsidR="0005042A">
          <w:rPr>
            <w:rFonts w:asciiTheme="minorHAnsi" w:hAnsiTheme="minorHAnsi" w:eastAsiaTheme="minorEastAsia" w:cstheme="minorBidi"/>
            <w:smallCaps w:val="0"/>
            <w:noProof/>
            <w:sz w:val="22"/>
            <w:szCs w:val="22"/>
          </w:rPr>
          <w:tab/>
        </w:r>
        <w:r w:rsidRPr="009A27A1" w:rsidR="0005042A">
          <w:rPr>
            <w:rStyle w:val="Hyperlink"/>
            <w:noProof/>
          </w:rPr>
          <w:t>Teststrategie</w:t>
        </w:r>
        <w:r w:rsidR="0005042A">
          <w:rPr>
            <w:noProof/>
            <w:webHidden/>
          </w:rPr>
          <w:tab/>
        </w:r>
        <w:r w:rsidR="0005042A">
          <w:rPr>
            <w:noProof/>
            <w:webHidden/>
          </w:rPr>
          <w:fldChar w:fldCharType="begin"/>
        </w:r>
        <w:r w:rsidR="0005042A">
          <w:rPr>
            <w:noProof/>
            <w:webHidden/>
          </w:rPr>
          <w:instrText xml:space="preserve"> PAGEREF _Toc70321774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19BD6086" w14:textId="77777777">
      <w:pPr>
        <w:pStyle w:val="TOC2"/>
        <w:rPr>
          <w:rFonts w:asciiTheme="minorHAnsi" w:hAnsiTheme="minorHAnsi" w:eastAsiaTheme="minorEastAsia" w:cstheme="minorBidi"/>
          <w:smallCaps w:val="0"/>
          <w:noProof/>
          <w:sz w:val="22"/>
          <w:szCs w:val="22"/>
        </w:rPr>
      </w:pPr>
      <w:hyperlink w:history="1" w:anchor="_Toc70321775">
        <w:r w:rsidRPr="009A27A1" w:rsidR="0005042A">
          <w:rPr>
            <w:rStyle w:val="Hyperlink"/>
            <w:noProof/>
          </w:rPr>
          <w:t>3.4</w:t>
        </w:r>
        <w:r w:rsidR="0005042A">
          <w:rPr>
            <w:rFonts w:asciiTheme="minorHAnsi" w:hAnsiTheme="minorHAnsi" w:eastAsiaTheme="minorEastAsia" w:cstheme="minorBidi"/>
            <w:smallCaps w:val="0"/>
            <w:noProof/>
            <w:sz w:val="22"/>
            <w:szCs w:val="22"/>
          </w:rPr>
          <w:tab/>
        </w:r>
        <w:r w:rsidRPr="009A27A1" w:rsidR="0005042A">
          <w:rPr>
            <w:rStyle w:val="Hyperlink"/>
            <w:noProof/>
          </w:rPr>
          <w:t>Acceptatie</w:t>
        </w:r>
        <w:r w:rsidR="0005042A">
          <w:rPr>
            <w:noProof/>
            <w:webHidden/>
          </w:rPr>
          <w:tab/>
        </w:r>
        <w:r w:rsidR="0005042A">
          <w:rPr>
            <w:noProof/>
            <w:webHidden/>
          </w:rPr>
          <w:fldChar w:fldCharType="begin"/>
        </w:r>
        <w:r w:rsidR="0005042A">
          <w:rPr>
            <w:noProof/>
            <w:webHidden/>
          </w:rPr>
          <w:instrText xml:space="preserve"> PAGEREF _Toc70321775 \h </w:instrText>
        </w:r>
        <w:r w:rsidR="0005042A">
          <w:rPr>
            <w:noProof/>
            <w:webHidden/>
          </w:rPr>
        </w:r>
        <w:r w:rsidR="0005042A">
          <w:rPr>
            <w:noProof/>
            <w:webHidden/>
          </w:rPr>
          <w:fldChar w:fldCharType="separate"/>
        </w:r>
        <w:r w:rsidR="0005042A">
          <w:rPr>
            <w:noProof/>
            <w:webHidden/>
          </w:rPr>
          <w:t>3</w:t>
        </w:r>
        <w:r w:rsidR="0005042A">
          <w:rPr>
            <w:noProof/>
            <w:webHidden/>
          </w:rPr>
          <w:fldChar w:fldCharType="end"/>
        </w:r>
      </w:hyperlink>
    </w:p>
    <w:p w:rsidR="0005042A" w:rsidRDefault="005D1059" w14:paraId="112CC169" w14:textId="77777777">
      <w:pPr>
        <w:pStyle w:val="TOC1"/>
        <w:rPr>
          <w:rFonts w:asciiTheme="minorHAnsi" w:hAnsiTheme="minorHAnsi" w:eastAsiaTheme="minorEastAsia" w:cstheme="minorBidi"/>
          <w:b w:val="0"/>
          <w:bCs w:val="0"/>
          <w:smallCaps w:val="0"/>
          <w:noProof/>
          <w:sz w:val="22"/>
          <w:szCs w:val="22"/>
        </w:rPr>
      </w:pPr>
      <w:hyperlink w:history="1" w:anchor="_Toc70321776">
        <w:r w:rsidRPr="009A27A1" w:rsidR="0005042A">
          <w:rPr>
            <w:rStyle w:val="Hyperlink"/>
            <w:noProof/>
          </w:rPr>
          <w:t>4</w:t>
        </w:r>
        <w:r w:rsidR="0005042A">
          <w:rPr>
            <w:rFonts w:asciiTheme="minorHAnsi" w:hAnsiTheme="minorHAnsi" w:eastAsiaTheme="minorEastAsia" w:cstheme="minorBidi"/>
            <w:b w:val="0"/>
            <w:bCs w:val="0"/>
            <w:smallCaps w:val="0"/>
            <w:noProof/>
            <w:sz w:val="22"/>
            <w:szCs w:val="22"/>
          </w:rPr>
          <w:tab/>
        </w:r>
        <w:r w:rsidRPr="009A27A1" w:rsidR="0005042A">
          <w:rPr>
            <w:rStyle w:val="Hyperlink"/>
            <w:noProof/>
          </w:rPr>
          <w:t>Beheersing Testproces</w:t>
        </w:r>
        <w:r w:rsidR="0005042A">
          <w:rPr>
            <w:noProof/>
            <w:webHidden/>
          </w:rPr>
          <w:tab/>
        </w:r>
        <w:r w:rsidR="0005042A">
          <w:rPr>
            <w:noProof/>
            <w:webHidden/>
          </w:rPr>
          <w:fldChar w:fldCharType="begin"/>
        </w:r>
        <w:r w:rsidR="0005042A">
          <w:rPr>
            <w:noProof/>
            <w:webHidden/>
          </w:rPr>
          <w:instrText xml:space="preserve"> PAGEREF _Toc70321776 \h </w:instrText>
        </w:r>
        <w:r w:rsidR="0005042A">
          <w:rPr>
            <w:noProof/>
            <w:webHidden/>
          </w:rPr>
        </w:r>
        <w:r w:rsidR="0005042A">
          <w:rPr>
            <w:noProof/>
            <w:webHidden/>
          </w:rPr>
          <w:fldChar w:fldCharType="separate"/>
        </w:r>
        <w:r w:rsidR="0005042A">
          <w:rPr>
            <w:noProof/>
            <w:webHidden/>
          </w:rPr>
          <w:t>4</w:t>
        </w:r>
        <w:r w:rsidR="0005042A">
          <w:rPr>
            <w:noProof/>
            <w:webHidden/>
          </w:rPr>
          <w:fldChar w:fldCharType="end"/>
        </w:r>
      </w:hyperlink>
    </w:p>
    <w:p w:rsidR="0005042A" w:rsidRDefault="005D1059" w14:paraId="7D048C9E" w14:textId="77777777">
      <w:pPr>
        <w:pStyle w:val="TOC2"/>
        <w:rPr>
          <w:rFonts w:asciiTheme="minorHAnsi" w:hAnsiTheme="minorHAnsi" w:eastAsiaTheme="minorEastAsia" w:cstheme="minorBidi"/>
          <w:smallCaps w:val="0"/>
          <w:noProof/>
          <w:sz w:val="22"/>
          <w:szCs w:val="22"/>
        </w:rPr>
      </w:pPr>
      <w:hyperlink w:history="1" w:anchor="_Toc70321777">
        <w:r w:rsidRPr="009A27A1" w:rsidR="0005042A">
          <w:rPr>
            <w:rStyle w:val="Hyperlink"/>
            <w:noProof/>
          </w:rPr>
          <w:t>4.1</w:t>
        </w:r>
        <w:r w:rsidR="0005042A">
          <w:rPr>
            <w:rFonts w:asciiTheme="minorHAnsi" w:hAnsiTheme="minorHAnsi" w:eastAsiaTheme="minorEastAsia" w:cstheme="minorBidi"/>
            <w:smallCaps w:val="0"/>
            <w:noProof/>
            <w:sz w:val="22"/>
            <w:szCs w:val="22"/>
          </w:rPr>
          <w:tab/>
        </w:r>
        <w:r w:rsidRPr="009A27A1" w:rsidR="0005042A">
          <w:rPr>
            <w:rStyle w:val="Hyperlink"/>
            <w:noProof/>
          </w:rPr>
          <w:t>Rapportage bevindingen en issues</w:t>
        </w:r>
        <w:r w:rsidR="0005042A">
          <w:rPr>
            <w:noProof/>
            <w:webHidden/>
          </w:rPr>
          <w:tab/>
        </w:r>
        <w:r w:rsidR="0005042A">
          <w:rPr>
            <w:noProof/>
            <w:webHidden/>
          </w:rPr>
          <w:fldChar w:fldCharType="begin"/>
        </w:r>
        <w:r w:rsidR="0005042A">
          <w:rPr>
            <w:noProof/>
            <w:webHidden/>
          </w:rPr>
          <w:instrText xml:space="preserve"> PAGEREF _Toc70321777 \h </w:instrText>
        </w:r>
        <w:r w:rsidR="0005042A">
          <w:rPr>
            <w:noProof/>
            <w:webHidden/>
          </w:rPr>
        </w:r>
        <w:r w:rsidR="0005042A">
          <w:rPr>
            <w:noProof/>
            <w:webHidden/>
          </w:rPr>
          <w:fldChar w:fldCharType="separate"/>
        </w:r>
        <w:r w:rsidR="0005042A">
          <w:rPr>
            <w:noProof/>
            <w:webHidden/>
          </w:rPr>
          <w:t>4</w:t>
        </w:r>
        <w:r w:rsidR="0005042A">
          <w:rPr>
            <w:noProof/>
            <w:webHidden/>
          </w:rPr>
          <w:fldChar w:fldCharType="end"/>
        </w:r>
      </w:hyperlink>
    </w:p>
    <w:p w:rsidR="0005042A" w:rsidRDefault="005D1059" w14:paraId="3293816F" w14:textId="77777777">
      <w:pPr>
        <w:pStyle w:val="TOC2"/>
        <w:rPr>
          <w:rFonts w:asciiTheme="minorHAnsi" w:hAnsiTheme="minorHAnsi" w:eastAsiaTheme="minorEastAsia" w:cstheme="minorBidi"/>
          <w:smallCaps w:val="0"/>
          <w:noProof/>
          <w:sz w:val="22"/>
          <w:szCs w:val="22"/>
        </w:rPr>
      </w:pPr>
      <w:hyperlink w:history="1" w:anchor="_Toc70321778">
        <w:r w:rsidRPr="009A27A1" w:rsidR="0005042A">
          <w:rPr>
            <w:rStyle w:val="Hyperlink"/>
            <w:noProof/>
          </w:rPr>
          <w:t>4.2</w:t>
        </w:r>
        <w:r w:rsidR="0005042A">
          <w:rPr>
            <w:rFonts w:asciiTheme="minorHAnsi" w:hAnsiTheme="minorHAnsi" w:eastAsiaTheme="minorEastAsia" w:cstheme="minorBidi"/>
            <w:smallCaps w:val="0"/>
            <w:noProof/>
            <w:sz w:val="22"/>
            <w:szCs w:val="22"/>
          </w:rPr>
          <w:tab/>
        </w:r>
        <w:r w:rsidRPr="009A27A1" w:rsidR="0005042A">
          <w:rPr>
            <w:rStyle w:val="Hyperlink"/>
            <w:noProof/>
          </w:rPr>
          <w:t>Bevindingenregistratie</w:t>
        </w:r>
        <w:r w:rsidR="0005042A">
          <w:rPr>
            <w:noProof/>
            <w:webHidden/>
          </w:rPr>
          <w:tab/>
        </w:r>
        <w:r w:rsidR="0005042A">
          <w:rPr>
            <w:noProof/>
            <w:webHidden/>
          </w:rPr>
          <w:fldChar w:fldCharType="begin"/>
        </w:r>
        <w:r w:rsidR="0005042A">
          <w:rPr>
            <w:noProof/>
            <w:webHidden/>
          </w:rPr>
          <w:instrText xml:space="preserve"> PAGEREF _Toc70321778 \h </w:instrText>
        </w:r>
        <w:r w:rsidR="0005042A">
          <w:rPr>
            <w:noProof/>
            <w:webHidden/>
          </w:rPr>
        </w:r>
        <w:r w:rsidR="0005042A">
          <w:rPr>
            <w:noProof/>
            <w:webHidden/>
          </w:rPr>
          <w:fldChar w:fldCharType="separate"/>
        </w:r>
        <w:r w:rsidR="0005042A">
          <w:rPr>
            <w:noProof/>
            <w:webHidden/>
          </w:rPr>
          <w:t>4</w:t>
        </w:r>
        <w:r w:rsidR="0005042A">
          <w:rPr>
            <w:noProof/>
            <w:webHidden/>
          </w:rPr>
          <w:fldChar w:fldCharType="end"/>
        </w:r>
      </w:hyperlink>
    </w:p>
    <w:p w:rsidR="0005042A" w:rsidRDefault="005D1059" w14:paraId="5FD958DD" w14:textId="77777777">
      <w:pPr>
        <w:pStyle w:val="TOC2"/>
        <w:rPr>
          <w:rFonts w:asciiTheme="minorHAnsi" w:hAnsiTheme="minorHAnsi" w:eastAsiaTheme="minorEastAsia" w:cstheme="minorBidi"/>
          <w:smallCaps w:val="0"/>
          <w:noProof/>
          <w:sz w:val="22"/>
          <w:szCs w:val="22"/>
        </w:rPr>
      </w:pPr>
      <w:hyperlink w:history="1" w:anchor="_Toc70321779">
        <w:r w:rsidRPr="009A27A1" w:rsidR="0005042A">
          <w:rPr>
            <w:rStyle w:val="Hyperlink"/>
            <w:noProof/>
          </w:rPr>
          <w:t>4.3</w:t>
        </w:r>
        <w:r w:rsidR="0005042A">
          <w:rPr>
            <w:rFonts w:asciiTheme="minorHAnsi" w:hAnsiTheme="minorHAnsi" w:eastAsiaTheme="minorEastAsia" w:cstheme="minorBidi"/>
            <w:smallCaps w:val="0"/>
            <w:noProof/>
            <w:sz w:val="22"/>
            <w:szCs w:val="22"/>
          </w:rPr>
          <w:tab/>
        </w:r>
        <w:r w:rsidRPr="009A27A1" w:rsidR="0005042A">
          <w:rPr>
            <w:rStyle w:val="Hyperlink"/>
            <w:noProof/>
          </w:rPr>
          <w:t>Testgevallen</w:t>
        </w:r>
        <w:r w:rsidR="0005042A">
          <w:rPr>
            <w:noProof/>
            <w:webHidden/>
          </w:rPr>
          <w:tab/>
        </w:r>
        <w:r w:rsidR="0005042A">
          <w:rPr>
            <w:noProof/>
            <w:webHidden/>
          </w:rPr>
          <w:fldChar w:fldCharType="begin"/>
        </w:r>
        <w:r w:rsidR="0005042A">
          <w:rPr>
            <w:noProof/>
            <w:webHidden/>
          </w:rPr>
          <w:instrText xml:space="preserve"> PAGEREF _Toc70321779 \h </w:instrText>
        </w:r>
        <w:r w:rsidR="0005042A">
          <w:rPr>
            <w:noProof/>
            <w:webHidden/>
          </w:rPr>
        </w:r>
        <w:r w:rsidR="0005042A">
          <w:rPr>
            <w:noProof/>
            <w:webHidden/>
          </w:rPr>
          <w:fldChar w:fldCharType="separate"/>
        </w:r>
        <w:r w:rsidR="0005042A">
          <w:rPr>
            <w:noProof/>
            <w:webHidden/>
          </w:rPr>
          <w:t>4</w:t>
        </w:r>
        <w:r w:rsidR="0005042A">
          <w:rPr>
            <w:noProof/>
            <w:webHidden/>
          </w:rPr>
          <w:fldChar w:fldCharType="end"/>
        </w:r>
      </w:hyperlink>
    </w:p>
    <w:p w:rsidR="0005042A" w:rsidRDefault="005D1059" w14:paraId="3032F273" w14:textId="77777777">
      <w:pPr>
        <w:pStyle w:val="TOC1"/>
        <w:rPr>
          <w:rFonts w:asciiTheme="minorHAnsi" w:hAnsiTheme="minorHAnsi" w:eastAsiaTheme="minorEastAsia" w:cstheme="minorBidi"/>
          <w:b w:val="0"/>
          <w:bCs w:val="0"/>
          <w:smallCaps w:val="0"/>
          <w:noProof/>
          <w:sz w:val="22"/>
          <w:szCs w:val="22"/>
        </w:rPr>
      </w:pPr>
      <w:hyperlink w:history="1" w:anchor="_Toc70321780">
        <w:r w:rsidRPr="009A27A1" w:rsidR="0005042A">
          <w:rPr>
            <w:rStyle w:val="Hyperlink"/>
            <w:noProof/>
          </w:rPr>
          <w:t>5</w:t>
        </w:r>
        <w:r w:rsidR="0005042A">
          <w:rPr>
            <w:rFonts w:asciiTheme="minorHAnsi" w:hAnsiTheme="minorHAnsi" w:eastAsiaTheme="minorEastAsia" w:cstheme="minorBidi"/>
            <w:b w:val="0"/>
            <w:bCs w:val="0"/>
            <w:smallCaps w:val="0"/>
            <w:noProof/>
            <w:sz w:val="22"/>
            <w:szCs w:val="22"/>
          </w:rPr>
          <w:tab/>
        </w:r>
        <w:r w:rsidRPr="009A27A1" w:rsidR="0005042A">
          <w:rPr>
            <w:rStyle w:val="Hyperlink"/>
            <w:noProof/>
          </w:rPr>
          <w:t>Planning</w:t>
        </w:r>
        <w:r w:rsidR="0005042A">
          <w:rPr>
            <w:noProof/>
            <w:webHidden/>
          </w:rPr>
          <w:tab/>
        </w:r>
        <w:r w:rsidR="0005042A">
          <w:rPr>
            <w:noProof/>
            <w:webHidden/>
          </w:rPr>
          <w:fldChar w:fldCharType="begin"/>
        </w:r>
        <w:r w:rsidR="0005042A">
          <w:rPr>
            <w:noProof/>
            <w:webHidden/>
          </w:rPr>
          <w:instrText xml:space="preserve"> PAGEREF _Toc70321780 \h </w:instrText>
        </w:r>
        <w:r w:rsidR="0005042A">
          <w:rPr>
            <w:noProof/>
            <w:webHidden/>
          </w:rPr>
        </w:r>
        <w:r w:rsidR="0005042A">
          <w:rPr>
            <w:noProof/>
            <w:webHidden/>
          </w:rPr>
          <w:fldChar w:fldCharType="separate"/>
        </w:r>
        <w:r w:rsidR="0005042A">
          <w:rPr>
            <w:noProof/>
            <w:webHidden/>
          </w:rPr>
          <w:t>4</w:t>
        </w:r>
        <w:r w:rsidR="0005042A">
          <w:rPr>
            <w:noProof/>
            <w:webHidden/>
          </w:rPr>
          <w:fldChar w:fldCharType="end"/>
        </w:r>
      </w:hyperlink>
    </w:p>
    <w:p w:rsidR="00DC6B21" w:rsidRDefault="00737997" w14:paraId="2D8BE94A" w14:textId="77777777">
      <w:r>
        <w:rPr>
          <w:caps/>
          <w:szCs w:val="20"/>
        </w:rPr>
        <w:fldChar w:fldCharType="end"/>
      </w:r>
    </w:p>
    <w:p w:rsidR="00DC6B21" w:rsidP="003E295D" w:rsidRDefault="00DC6B21" w14:paraId="6B81889B" w14:textId="77777777">
      <w:pPr>
        <w:pStyle w:val="Heading1"/>
        <w:spacing w:line="276" w:lineRule="auto"/>
        <w:rPr/>
      </w:pPr>
      <w:r>
        <w:br w:type="page"/>
      </w:r>
      <w:bookmarkStart w:name="_Toc70321768" w:id="0"/>
      <w:r w:rsidR="00DC6B21">
        <w:rPr/>
        <w:t>Inleiding</w:t>
      </w:r>
      <w:bookmarkEnd w:id="0"/>
    </w:p>
    <w:p w:rsidR="00737997" w:rsidP="1147CED4" w:rsidRDefault="00737997" w14:paraId="6362A282" w14:textId="77777777"/>
    <w:p w:rsidRPr="00164B94" w:rsidR="00E55CDC" w:rsidP="0090219C" w:rsidRDefault="00E55CDC" w14:paraId="63D210DC" w14:textId="3D40BACB">
      <w:pPr>
        <w:rPr>
          <w:color w:val="AEAAAA" w:themeColor="background2" w:themeShade="BF"/>
        </w:rPr>
      </w:pPr>
      <w:r>
        <w:t>In dit testplan wordt beschreven hoe de console-applicatie voor een reserveringssysteem van Izjen Airlines  wordt getest om zo de kwaliteit van de applicatie te waarborgen.</w:t>
      </w:r>
    </w:p>
    <w:p w:rsidR="1147CED4" w:rsidP="1147CED4" w:rsidRDefault="1147CED4" w14:paraId="6E178406" w14:textId="28B454C1">
      <w:pPr>
        <w:rPr>
          <w:i/>
          <w:iCs/>
          <w:color w:val="AEAAAA" w:themeColor="background2" w:themeShade="BF"/>
        </w:rPr>
      </w:pPr>
    </w:p>
    <w:p w:rsidR="1147CED4" w:rsidP="1147CED4" w:rsidRDefault="1147CED4" w14:paraId="0818EF6D" w14:textId="7D58BA2E">
      <w:pPr>
        <w:rPr>
          <w:i/>
          <w:iCs/>
          <w:color w:val="AEAAAA" w:themeColor="background2" w:themeShade="BF"/>
        </w:rPr>
      </w:pPr>
    </w:p>
    <w:p w:rsidR="003E295D" w:rsidP="003E295D" w:rsidRDefault="003E295D" w14:paraId="506A00ED" w14:textId="77777777">
      <w:pPr>
        <w:spacing w:line="276" w:lineRule="auto"/>
      </w:pPr>
    </w:p>
    <w:p w:rsidR="003E295D" w:rsidP="003E295D" w:rsidRDefault="003E295D" w14:paraId="0DB25386" w14:textId="77777777">
      <w:pPr>
        <w:spacing w:line="276" w:lineRule="auto"/>
      </w:pPr>
    </w:p>
    <w:p w:rsidR="003E295D" w:rsidP="003E295D" w:rsidRDefault="003E295D" w14:paraId="0D3B03D7" w14:textId="77777777">
      <w:pPr>
        <w:pStyle w:val="Heading2"/>
        <w:spacing w:line="276" w:lineRule="auto"/>
        <w:rPr/>
      </w:pPr>
      <w:bookmarkStart w:name="_Toc70321769" w:id="1"/>
      <w:r w:rsidR="003E295D">
        <w:rPr/>
        <w:t>Opdrachtformulering</w:t>
      </w:r>
      <w:bookmarkEnd w:id="1"/>
    </w:p>
    <w:p w:rsidRPr="00E55CDC" w:rsidR="00E55CDC" w:rsidP="00E55CDC" w:rsidRDefault="00A844AD" w14:paraId="32F8CCAF" w14:textId="0E2AFF27">
      <w:pPr>
        <w:rPr>
          <w:i/>
          <w:color w:val="AEAAAA"/>
        </w:rPr>
      </w:pPr>
      <w:r w:rsidRPr="7A33B64A">
        <w:rPr>
          <w:i/>
          <w:color w:val="AEAAAA" w:themeColor="background2" w:themeShade="BF"/>
        </w:rPr>
        <w:t>In bullits hieronder: Wat moet er getest worden? Wat wordt er niet getest? (indien van toepassing</w:t>
      </w:r>
      <w:r w:rsidRPr="7A33B64A" w:rsidR="00E55CDC">
        <w:rPr>
          <w:i/>
          <w:color w:val="AEAAAA" w:themeColor="background2" w:themeShade="BF"/>
        </w:rPr>
        <w:t>). Beschrijf de verschillende onderdelen van de applicatie (klant, medewerker en admin onderdeel bijv.)</w:t>
      </w:r>
    </w:p>
    <w:p w:rsidRPr="00F53C8C" w:rsidR="00F53C8C" w:rsidP="00F53C8C" w:rsidRDefault="00F53C8C" w14:paraId="566D051A" w14:textId="77777777"/>
    <w:p w:rsidRPr="00164B94" w:rsidR="0046193B" w:rsidP="122C1C5D" w:rsidRDefault="34FDC5A3" w14:paraId="2F699F59" w14:textId="676F372A">
      <w:pPr>
        <w:pStyle w:val="ListParagraph"/>
        <w:numPr>
          <w:ilvl w:val="0"/>
          <w:numId w:val="29"/>
        </w:numPr>
        <w:rPr>
          <w:rFonts w:eastAsia="Arial" w:cs="Arial"/>
        </w:rPr>
      </w:pPr>
      <w:r w:rsidR="2033DD56">
        <w:rPr/>
        <w:t>Member-</w:t>
      </w:r>
      <w:r w:rsidR="7AA6D8F9">
        <w:rPr/>
        <w:t xml:space="preserve">onderdeel </w:t>
      </w:r>
    </w:p>
    <w:p w:rsidRPr="00F53693" w:rsidR="00A844AD" w:rsidP="3FC6C82B" w:rsidRDefault="00F53693" w14:paraId="0212D833" w14:textId="49C0E017">
      <w:pPr>
        <w:numPr>
          <w:ilvl w:val="0"/>
          <w:numId w:val="29"/>
        </w:numPr>
        <w:rPr/>
      </w:pPr>
      <w:proofErr w:type="spellStart"/>
      <w:r w:rsidR="00F53693">
        <w:rPr/>
        <w:t>Guest</w:t>
      </w:r>
      <w:proofErr w:type="spellEnd"/>
      <w:r w:rsidR="00F53693">
        <w:rPr/>
        <w:t>-onderdeel</w:t>
      </w:r>
    </w:p>
    <w:p w:rsidRPr="00CA75BD" w:rsidR="00A844AD" w:rsidP="171657FD" w:rsidRDefault="36192943" w14:paraId="27FCDF37" w14:textId="4E4F008E">
      <w:pPr>
        <w:pStyle w:val="ListParagraph"/>
        <w:numPr>
          <w:ilvl w:val="0"/>
          <w:numId w:val="29"/>
        </w:numPr>
        <w:rPr>
          <w:rFonts w:eastAsia="Arial" w:cs="Arial"/>
        </w:rPr>
      </w:pPr>
      <w:r w:rsidRPr="00CA75BD">
        <w:t>Admin-onderdeel</w:t>
      </w:r>
    </w:p>
    <w:p w:rsidRPr="00CA75BD" w:rsidR="36192943" w:rsidP="36192943" w:rsidRDefault="02A17A08" w14:paraId="735A914A" w14:textId="2DA506BA">
      <w:pPr>
        <w:pStyle w:val="ListParagraph"/>
        <w:numPr>
          <w:ilvl w:val="0"/>
          <w:numId w:val="29"/>
        </w:numPr>
        <w:rPr/>
      </w:pPr>
      <w:r w:rsidR="02A17A08">
        <w:rPr/>
        <w:t xml:space="preserve">Reserveringpagina (Stoel </w:t>
      </w:r>
      <w:r w:rsidR="7732F8CE">
        <w:rPr/>
        <w:t>kiezen)</w:t>
      </w:r>
    </w:p>
    <w:p w:rsidRPr="00CA75BD" w:rsidR="7732F8CE" w:rsidP="7732F8CE" w:rsidRDefault="05938C63" w14:paraId="0D96B2EB" w14:textId="3E8B4118">
      <w:pPr>
        <w:pStyle w:val="ListParagraph"/>
        <w:numPr>
          <w:ilvl w:val="0"/>
          <w:numId w:val="29"/>
        </w:numPr>
        <w:rPr/>
      </w:pPr>
      <w:r w:rsidR="4152F844">
        <w:rPr/>
        <w:t>Registratiepagina (</w:t>
      </w:r>
      <w:r w:rsidR="366D6D12">
        <w:rPr/>
        <w:t xml:space="preserve">Slaan de gegevens goed </w:t>
      </w:r>
      <w:r w:rsidR="104695AA">
        <w:rPr/>
        <w:t xml:space="preserve">op?) </w:t>
      </w:r>
    </w:p>
    <w:p w:rsidRPr="00CA75BD" w:rsidR="4C37B871" w:rsidP="4C37B871" w:rsidRDefault="0A5F75A2" w14:paraId="7837B9D3" w14:textId="54E863E6">
      <w:pPr>
        <w:pStyle w:val="ListParagraph"/>
        <w:numPr>
          <w:ilvl w:val="0"/>
          <w:numId w:val="29"/>
        </w:numPr>
        <w:rPr/>
      </w:pPr>
      <w:r w:rsidR="0A5F75A2">
        <w:rPr/>
        <w:t>Vluchtonderhoud</w:t>
      </w:r>
      <w:r w:rsidR="65F52423">
        <w:rPr/>
        <w:t xml:space="preserve"> (Worden</w:t>
      </w:r>
      <w:r w:rsidR="0D5187FD">
        <w:rPr/>
        <w:t xml:space="preserve"> de </w:t>
      </w:r>
      <w:r w:rsidR="3E30ED10">
        <w:rPr/>
        <w:t>vluchten op de juiste wijze bewerkt</w:t>
      </w:r>
      <w:r w:rsidR="61830317">
        <w:rPr/>
        <w:t>?)</w:t>
      </w:r>
    </w:p>
    <w:p w:rsidR="7B4DB829" w:rsidP="7B4DB829" w:rsidRDefault="3B4F4C3E" w14:paraId="5870C24B" w14:textId="27CC08BA">
      <w:pPr>
        <w:pStyle w:val="ListParagraph"/>
        <w:numPr>
          <w:ilvl w:val="0"/>
          <w:numId w:val="29"/>
        </w:numPr>
        <w:rPr/>
      </w:pPr>
      <w:r w:rsidR="3B4F4C3E">
        <w:rPr/>
        <w:t>Betaaloverzicht</w:t>
      </w:r>
      <w:r w:rsidR="6CBCFEEA">
        <w:rPr/>
        <w:t xml:space="preserve"> (</w:t>
      </w:r>
      <w:r w:rsidR="100F14F2">
        <w:rPr/>
        <w:t xml:space="preserve">Krijgt de </w:t>
      </w:r>
      <w:r w:rsidR="33612AF9">
        <w:rPr/>
        <w:t xml:space="preserve">gebruiker de juiste </w:t>
      </w:r>
      <w:r w:rsidR="648586FB">
        <w:rPr/>
        <w:t>gegevens te zien</w:t>
      </w:r>
      <w:r w:rsidR="29C2FF87">
        <w:rPr/>
        <w:t>?)</w:t>
      </w:r>
    </w:p>
    <w:p w:rsidR="003E295D" w:rsidP="003E295D" w:rsidRDefault="003E295D" w14:paraId="2B0C0DC9" w14:textId="77777777">
      <w:pPr>
        <w:spacing w:line="276" w:lineRule="auto"/>
      </w:pPr>
    </w:p>
    <w:p w:rsidR="0089468B" w:rsidP="003E295D" w:rsidRDefault="0089468B" w14:paraId="0879A978" w14:textId="77777777">
      <w:pPr>
        <w:spacing w:line="276" w:lineRule="auto"/>
      </w:pPr>
    </w:p>
    <w:p w:rsidR="00C465F1" w:rsidP="00C465F1" w:rsidRDefault="00C465F1" w14:paraId="3E672514" w14:textId="77777777">
      <w:pPr>
        <w:pStyle w:val="Heading1"/>
        <w:spacing w:line="276" w:lineRule="auto"/>
        <w:rPr/>
      </w:pPr>
      <w:bookmarkStart w:name="_Toc70321770" w:id="2"/>
      <w:r w:rsidR="00C465F1">
        <w:rPr/>
        <w:t>Testproducten Testplan</w:t>
      </w:r>
      <w:bookmarkEnd w:id="2"/>
    </w:p>
    <w:p w:rsidRPr="00164B94" w:rsidR="00C465F1" w:rsidP="00C465F1" w:rsidRDefault="00C465F1" w14:paraId="16064ADB" w14:textId="77777777">
      <w:pPr>
        <w:rPr>
          <w:i/>
          <w:color w:val="AEAAAA"/>
        </w:rPr>
      </w:pPr>
      <w:r w:rsidRPr="00164B94">
        <w:rPr>
          <w:i/>
          <w:color w:val="AEAAAA"/>
        </w:rPr>
        <w:t>In bullits hieronder: welke deliverables?</w:t>
      </w:r>
    </w:p>
    <w:p w:rsidRPr="00164B94" w:rsidR="00C465F1" w:rsidP="00C465F1" w:rsidRDefault="00C465F1" w14:paraId="0A727E31" w14:textId="77777777">
      <w:pPr>
        <w:rPr>
          <w:i/>
          <w:color w:val="AEAAAA"/>
        </w:rPr>
      </w:pPr>
    </w:p>
    <w:p w:rsidRPr="00883DFD" w:rsidR="00E55CDC" w:rsidP="53FEC4EE" w:rsidRDefault="00E55CDC" w14:paraId="741A4001" w14:textId="7CEADF1F">
      <w:pPr>
        <w:pStyle w:val="ListParagraph"/>
        <w:numPr>
          <w:ilvl w:val="0"/>
          <w:numId w:val="39"/>
        </w:numPr>
        <w:rPr>
          <w:rFonts w:eastAsia="Arial" w:cs="Arial"/>
        </w:rPr>
      </w:pPr>
      <w:r>
        <w:t>Testresultaten</w:t>
      </w:r>
    </w:p>
    <w:p w:rsidRPr="00883DFD" w:rsidR="00E55CDC" w:rsidP="53FEC4EE" w:rsidRDefault="00E55CDC" w14:paraId="03126C00" w14:textId="04074085">
      <w:pPr>
        <w:pStyle w:val="ListParagraph"/>
        <w:numPr>
          <w:ilvl w:val="0"/>
          <w:numId w:val="39"/>
        </w:numPr>
        <w:rPr>
          <w:rFonts w:eastAsia="Arial" w:cs="Arial"/>
        </w:rPr>
      </w:pPr>
      <w:r>
        <w:t>Testgevallen</w:t>
      </w:r>
    </w:p>
    <w:p w:rsidRPr="00883DFD" w:rsidR="00C465F1" w:rsidP="53FEC4EE" w:rsidRDefault="00883DFD" w14:paraId="276DE828" w14:textId="2DD52EB2">
      <w:pPr>
        <w:pStyle w:val="ListParagraph"/>
        <w:numPr>
          <w:ilvl w:val="0"/>
          <w:numId w:val="39"/>
        </w:numPr>
        <w:rPr>
          <w:rFonts w:eastAsia="Arial" w:cs="Arial"/>
        </w:rPr>
      </w:pPr>
      <w:r>
        <w:t>Bevindingen</w:t>
      </w:r>
    </w:p>
    <w:p w:rsidRPr="00C465F1" w:rsidR="00C465F1" w:rsidP="00C465F1" w:rsidRDefault="00C465F1" w14:paraId="6CF30110" w14:textId="77777777"/>
    <w:p w:rsidR="0089468B" w:rsidP="003E295D" w:rsidRDefault="0089468B" w14:paraId="417CB66D" w14:textId="77777777">
      <w:pPr>
        <w:spacing w:line="276" w:lineRule="auto"/>
      </w:pPr>
    </w:p>
    <w:p w:rsidR="003E295D" w:rsidP="003E295D" w:rsidRDefault="003E295D" w14:paraId="686F57ED" w14:textId="77777777">
      <w:pPr>
        <w:pStyle w:val="Heading1"/>
        <w:spacing w:line="276" w:lineRule="auto"/>
        <w:rPr/>
      </w:pPr>
      <w:bookmarkStart w:name="_Toc70321771" w:id="3"/>
      <w:r w:rsidR="003E295D">
        <w:rPr/>
        <w:t>Testaanpak</w:t>
      </w:r>
      <w:bookmarkEnd w:id="3"/>
    </w:p>
    <w:p w:rsidR="003E295D" w:rsidP="003E295D" w:rsidRDefault="003E295D" w14:paraId="128D0142" w14:textId="77777777">
      <w:pPr>
        <w:spacing w:line="276" w:lineRule="auto"/>
      </w:pPr>
    </w:p>
    <w:p w:rsidR="007F2A58" w:rsidP="003E295D" w:rsidRDefault="007F2A58" w14:paraId="4675F281" w14:textId="77777777">
      <w:pPr>
        <w:spacing w:line="276" w:lineRule="auto"/>
      </w:pPr>
    </w:p>
    <w:p w:rsidR="007F2A58" w:rsidP="007F2A58" w:rsidRDefault="007F2A58" w14:paraId="35E51B2D" w14:textId="77777777">
      <w:pPr>
        <w:pStyle w:val="Heading2"/>
        <w:rPr/>
      </w:pPr>
      <w:bookmarkStart w:name="_Toc70321772" w:id="4"/>
      <w:r w:rsidR="007F2A58">
        <w:rPr/>
        <w:t>Product Risico Analyse (PRA)</w:t>
      </w:r>
      <w:bookmarkEnd w:id="4"/>
    </w:p>
    <w:p w:rsidR="000367AE" w:rsidP="17E3AB91" w:rsidRDefault="000367AE" w14:paraId="31505ECC" w14:textId="0D3A6EFA">
      <w:pPr>
        <w:rPr>
          <w:i/>
          <w:iCs/>
          <w:color w:val="AEAAAA"/>
        </w:rPr>
      </w:pPr>
      <w:r w:rsidRPr="17E3AB91">
        <w:rPr>
          <w:i/>
          <w:iCs/>
          <w:color w:val="AEAAAA" w:themeColor="background2" w:themeShade="BF"/>
        </w:rPr>
        <w:t>Bepalen van de risico’s om de testinspanning en –gevallen te verdelen over de risico’s. W</w:t>
      </w:r>
      <w:r w:rsidRPr="17E3AB91" w:rsidR="00484F4D">
        <w:rPr>
          <w:i/>
          <w:iCs/>
          <w:color w:val="AEAAAA" w:themeColor="background2" w:themeShade="BF"/>
        </w:rPr>
        <w:t>eergeven van het resultaat en / of verwijzen naar PRA</w:t>
      </w:r>
      <w:r w:rsidRPr="17E3AB91" w:rsidR="00BA3EEC">
        <w:rPr>
          <w:i/>
          <w:iCs/>
          <w:color w:val="AEAAAA" w:themeColor="background2" w:themeShade="BF"/>
        </w:rPr>
        <w:t xml:space="preserve"> in bijv. een Excel document of een visuele weergave.</w:t>
      </w:r>
    </w:p>
    <w:p w:rsidR="17E3AB91" w:rsidP="6F4D9A76" w:rsidRDefault="17E3AB91" w14:paraId="3914D0BC" w14:textId="6A4E7F3F">
      <w:pPr>
        <w:rPr>
          <w:i w:val="1"/>
          <w:iCs w:val="1"/>
          <w:color w:val="AEAAAA" w:themeColor="background2" w:themeShade="BF"/>
        </w:rPr>
      </w:pPr>
      <w:r w:rsidRPr="6F4D9A76" w:rsidR="52516BC0">
        <w:rPr>
          <w:i w:val="1"/>
          <w:iCs w:val="1"/>
          <w:color w:val="AEAAAA" w:themeColor="background2" w:themeTint="FF" w:themeShade="BF"/>
        </w:rPr>
        <w:t xml:space="preserve">Bij een PRA </w:t>
      </w:r>
    </w:p>
    <w:p w:rsidR="6F4D9A76" w:rsidP="6F4D9A76" w:rsidRDefault="6F4D9A76" w14:paraId="352086F6" w14:textId="61382D21">
      <w:pPr>
        <w:pStyle w:val="Normal"/>
        <w:rPr>
          <w:rFonts w:ascii="Arial" w:hAnsi="Arial" w:eastAsia="Times New Roman" w:cs="Times New Roman"/>
        </w:rPr>
      </w:pPr>
      <w:r w:rsidR="62588F2A">
        <w:drawing>
          <wp:inline wp14:editId="173F5983" wp14:anchorId="6721F668">
            <wp:extent cx="5929230" cy="3399250"/>
            <wp:effectExtent l="0" t="0" r="0" b="0"/>
            <wp:docPr id="357389728" name="" title=""/>
            <wp:cNvGraphicFramePr>
              <a:graphicFrameLocks noChangeAspect="1"/>
            </wp:cNvGraphicFramePr>
            <a:graphic>
              <a:graphicData uri="http://schemas.openxmlformats.org/drawingml/2006/picture">
                <pic:pic>
                  <pic:nvPicPr>
                    <pic:cNvPr id="0" name=""/>
                    <pic:cNvPicPr/>
                  </pic:nvPicPr>
                  <pic:blipFill>
                    <a:blip r:embed="Re4f493906388450d">
                      <a:extLst xmlns:a="http://schemas.openxmlformats.org/drawingml/2006/main">
                        <a:ext xmlns:a="http://schemas.openxmlformats.org/drawingml/2006/main" uri="{28A0092B-C50C-407E-A947-70E740481C1C}">
                          <a14:useLocalDpi xmlns:a14="http://schemas.microsoft.com/office/drawing/2010/main" val="0"/>
                        </a:ext>
                      </a:extLst>
                    </a:blip>
                    <a:srcRect l="1594" t="21549" r="36373" b="21549"/>
                    <a:stretch>
                      <a:fillRect/>
                    </a:stretch>
                  </pic:blipFill>
                  <pic:spPr>
                    <a:xfrm rot="0" flipH="0" flipV="0">
                      <a:off x="0" y="0"/>
                      <a:ext cx="5929230" cy="3399250"/>
                    </a:xfrm>
                    <a:prstGeom prst="rect">
                      <a:avLst/>
                    </a:prstGeom>
                  </pic:spPr>
                </pic:pic>
              </a:graphicData>
            </a:graphic>
          </wp:inline>
        </w:drawing>
      </w:r>
    </w:p>
    <w:p w:rsidR="00C465F1" w:rsidP="0090219C" w:rsidRDefault="00C465F1" w14:paraId="73517C97" w14:textId="77777777">
      <w:pPr>
        <w:rPr>
          <w:i/>
          <w:color w:val="AEAAAA"/>
        </w:rPr>
      </w:pPr>
    </w:p>
    <w:p w:rsidRPr="00C465F1" w:rsidR="00C465F1" w:rsidP="00C465F1" w:rsidRDefault="00C465F1" w14:paraId="1825ADCF" w14:textId="77777777">
      <w:pPr>
        <w:pStyle w:val="Heading2"/>
        <w:rPr/>
      </w:pPr>
      <w:bookmarkStart w:name="_Toc70321773" w:id="5"/>
      <w:r w:rsidR="00C465F1">
        <w:rPr/>
        <w:t>Projectrisico’s</w:t>
      </w:r>
      <w:bookmarkEnd w:id="5"/>
    </w:p>
    <w:p w:rsidR="00C465F1" w:rsidP="00C465F1" w:rsidRDefault="00C465F1" w14:paraId="7889A8E6" w14:textId="30F4C034">
      <w:pPr>
        <w:rPr>
          <w:i/>
          <w:color w:val="AEAAAA" w:themeColor="background2" w:themeShade="BF"/>
        </w:rPr>
      </w:pPr>
      <w:r w:rsidRPr="7B042EAE">
        <w:rPr>
          <w:i/>
          <w:color w:val="AEAAAA" w:themeColor="background2" w:themeShade="BF"/>
        </w:rPr>
        <w:t>Welke risico’s bestaan er rondom het project?</w:t>
      </w:r>
      <w:r w:rsidRPr="7B042EAE" w:rsidR="00E55CDC">
        <w:rPr>
          <w:i/>
          <w:color w:val="AEAAAA" w:themeColor="background2" w:themeShade="BF"/>
        </w:rPr>
        <w:t xml:space="preserve"> Kunnen er mensen uitvallen vanwege ziekte bijvoorbeeld?</w:t>
      </w:r>
    </w:p>
    <w:p w:rsidR="003D2E00" w:rsidP="00C465F1" w:rsidRDefault="003D2E00" w14:paraId="218D3149" w14:textId="77777777">
      <w:pPr>
        <w:rPr>
          <w:i/>
          <w:color w:val="AEAAAA"/>
        </w:rPr>
      </w:pPr>
    </w:p>
    <w:p w:rsidRPr="00D95625" w:rsidR="7B042EAE" w:rsidP="0B98615A" w:rsidRDefault="60884FB8" w14:paraId="7E35826B" w14:textId="09EB06F3">
      <w:pPr>
        <w:pStyle w:val="ListParagraph"/>
        <w:numPr>
          <w:ilvl w:val="0"/>
          <w:numId w:val="38"/>
        </w:numPr>
        <w:rPr>
          <w:rFonts w:eastAsia="Arial" w:cs="Arial"/>
          <w:i/>
        </w:rPr>
      </w:pPr>
      <w:r w:rsidRPr="00D95625">
        <w:rPr>
          <w:i/>
          <w:iCs/>
        </w:rPr>
        <w:t xml:space="preserve">Uitval wegens </w:t>
      </w:r>
      <w:r w:rsidRPr="00D95625" w:rsidR="18CBE833">
        <w:rPr>
          <w:i/>
          <w:iCs/>
        </w:rPr>
        <w:t xml:space="preserve">ziekte van een </w:t>
      </w:r>
      <w:r w:rsidRPr="00D95625" w:rsidR="7D37CDC5">
        <w:rPr>
          <w:i/>
          <w:iCs/>
        </w:rPr>
        <w:t>groepslid</w:t>
      </w:r>
    </w:p>
    <w:p w:rsidRPr="00D95625" w:rsidR="7D37CDC5" w:rsidP="0B98615A" w:rsidRDefault="7D37CDC5" w14:paraId="2B98A1C1" w14:textId="1D4F5847">
      <w:pPr>
        <w:pStyle w:val="ListParagraph"/>
        <w:numPr>
          <w:ilvl w:val="0"/>
          <w:numId w:val="38"/>
        </w:numPr>
        <w:rPr>
          <w:i/>
          <w:iCs/>
        </w:rPr>
      </w:pPr>
      <w:r w:rsidRPr="00D95625">
        <w:rPr>
          <w:i/>
          <w:iCs/>
        </w:rPr>
        <w:t>Uitval wegens motivatietekort</w:t>
      </w:r>
    </w:p>
    <w:p w:rsidRPr="00D95625" w:rsidR="0E8D9BDE" w:rsidP="0E8D9BDE" w:rsidRDefault="40404579" w14:paraId="5AE9F813" w14:textId="5FB0D439">
      <w:pPr>
        <w:pStyle w:val="ListParagraph"/>
        <w:numPr>
          <w:ilvl w:val="0"/>
          <w:numId w:val="38"/>
        </w:numPr>
        <w:rPr>
          <w:i/>
          <w:iCs/>
        </w:rPr>
      </w:pPr>
      <w:r w:rsidRPr="00D95625">
        <w:rPr>
          <w:i/>
          <w:iCs/>
        </w:rPr>
        <w:t xml:space="preserve">Uitval wegens persoonlijke </w:t>
      </w:r>
      <w:r w:rsidRPr="00D95625" w:rsidR="63925B80">
        <w:rPr>
          <w:i/>
          <w:iCs/>
        </w:rPr>
        <w:t>omstandigheden</w:t>
      </w:r>
    </w:p>
    <w:p w:rsidRPr="00D95625" w:rsidR="0B98615A" w:rsidP="0B98615A" w:rsidRDefault="6C3EF009" w14:paraId="07CCF7F1" w14:textId="54B2CA39">
      <w:pPr>
        <w:pStyle w:val="ListParagraph"/>
        <w:numPr>
          <w:ilvl w:val="0"/>
          <w:numId w:val="38"/>
        </w:numPr>
        <w:rPr>
          <w:i/>
          <w:iCs/>
        </w:rPr>
      </w:pPr>
      <w:r w:rsidRPr="00D95625">
        <w:rPr>
          <w:i/>
          <w:iCs/>
        </w:rPr>
        <w:t>Tijdsnood</w:t>
      </w:r>
    </w:p>
    <w:p w:rsidRPr="00D95625" w:rsidR="6C3EF009" w:rsidP="6C3EF009" w:rsidRDefault="18224633" w14:paraId="6C658CB9" w14:textId="3C920DCA">
      <w:pPr>
        <w:pStyle w:val="ListParagraph"/>
        <w:numPr>
          <w:ilvl w:val="0"/>
          <w:numId w:val="38"/>
        </w:numPr>
        <w:rPr>
          <w:i/>
          <w:iCs/>
        </w:rPr>
      </w:pPr>
      <w:r w:rsidRPr="00D95625">
        <w:rPr>
          <w:i/>
          <w:iCs/>
        </w:rPr>
        <w:t>Bestanden (</w:t>
      </w:r>
      <w:r w:rsidRPr="00D95625" w:rsidR="5065DEAD">
        <w:rPr>
          <w:i/>
          <w:iCs/>
        </w:rPr>
        <w:t xml:space="preserve">Code) </w:t>
      </w:r>
      <w:r w:rsidRPr="00D95625" w:rsidR="5EC67241">
        <w:rPr>
          <w:i/>
          <w:iCs/>
        </w:rPr>
        <w:t>kwijtraken</w:t>
      </w:r>
    </w:p>
    <w:p w:rsidRPr="00D95625" w:rsidR="02188849" w:rsidP="02188849" w:rsidRDefault="6FA2C404" w14:paraId="347F5467" w14:textId="19763308">
      <w:pPr>
        <w:pStyle w:val="ListParagraph"/>
        <w:numPr>
          <w:ilvl w:val="0"/>
          <w:numId w:val="38"/>
        </w:numPr>
        <w:rPr>
          <w:i/>
          <w:iCs/>
        </w:rPr>
      </w:pPr>
      <w:r w:rsidRPr="00D95625">
        <w:rPr>
          <w:i/>
          <w:iCs/>
        </w:rPr>
        <w:t xml:space="preserve">Product/Programma is </w:t>
      </w:r>
      <w:r w:rsidRPr="00D95625" w:rsidR="59DDFD09">
        <w:rPr>
          <w:i/>
          <w:iCs/>
        </w:rPr>
        <w:t>onvoldoende getest</w:t>
      </w:r>
    </w:p>
    <w:p w:rsidRPr="00D95625" w:rsidR="643442CB" w:rsidP="643442CB" w:rsidRDefault="62B75C43" w14:paraId="40D154C9" w14:textId="5C71ED37">
      <w:pPr>
        <w:pStyle w:val="ListParagraph"/>
        <w:numPr>
          <w:ilvl w:val="0"/>
          <w:numId w:val="38"/>
        </w:numPr>
        <w:rPr>
          <w:i/>
          <w:iCs/>
        </w:rPr>
      </w:pPr>
      <w:r w:rsidRPr="00D95625">
        <w:rPr>
          <w:i/>
          <w:iCs/>
        </w:rPr>
        <w:t xml:space="preserve">Afwezigheid </w:t>
      </w:r>
      <w:r w:rsidRPr="00D95625" w:rsidR="1F054290">
        <w:rPr>
          <w:i/>
          <w:iCs/>
        </w:rPr>
        <w:t>bij de les</w:t>
      </w:r>
    </w:p>
    <w:p w:rsidRPr="00877908" w:rsidR="36E8D75E" w:rsidP="36E8D75E" w:rsidRDefault="37879680" w14:paraId="1E68317D" w14:textId="5BD81599">
      <w:pPr>
        <w:pStyle w:val="ListParagraph"/>
        <w:numPr>
          <w:ilvl w:val="0"/>
          <w:numId w:val="38"/>
        </w:numPr>
        <w:rPr>
          <w:i/>
          <w:iCs/>
        </w:rPr>
      </w:pPr>
      <w:r w:rsidRPr="00877908">
        <w:rPr>
          <w:i/>
          <w:iCs/>
        </w:rPr>
        <w:t>Gebrek aan communicatie</w:t>
      </w:r>
    </w:p>
    <w:p w:rsidRPr="007F2A58" w:rsidR="007F2A58" w:rsidP="007F2A58" w:rsidRDefault="007F2A58" w14:paraId="5421836D" w14:textId="77777777"/>
    <w:p w:rsidR="003E295D" w:rsidP="003E295D" w:rsidRDefault="003E295D" w14:paraId="24BBE0D0" w14:textId="77777777">
      <w:pPr>
        <w:spacing w:line="276" w:lineRule="auto"/>
      </w:pPr>
    </w:p>
    <w:p w:rsidR="003E295D" w:rsidP="00B86FE0" w:rsidRDefault="003E295D" w14:paraId="56AC5AD6" w14:textId="77777777">
      <w:pPr>
        <w:pStyle w:val="Heading2"/>
        <w:spacing w:line="276" w:lineRule="auto"/>
        <w:rPr/>
      </w:pPr>
      <w:bookmarkStart w:name="_Toc70321774" w:id="6"/>
      <w:r w:rsidR="003E295D">
        <w:rPr/>
        <w:t>Test</w:t>
      </w:r>
      <w:r w:rsidR="00484F4D">
        <w:rPr/>
        <w:t>strategie</w:t>
      </w:r>
      <w:bookmarkEnd w:id="6"/>
    </w:p>
    <w:p w:rsidRPr="00164B94" w:rsidR="00484F4D" w:rsidP="0090219C" w:rsidRDefault="00484F4D" w14:paraId="2D25A454" w14:textId="650568C5">
      <w:pPr>
        <w:rPr>
          <w:i/>
          <w:color w:val="AEAAAA"/>
        </w:rPr>
      </w:pPr>
      <w:r w:rsidRPr="00164B94">
        <w:rPr>
          <w:i/>
          <w:color w:val="AEAAAA"/>
        </w:rPr>
        <w:t>Hoe gaan wij testen oppakken? In welke sprint (indien nu al mogelijk om te bepalen…)?</w:t>
      </w:r>
    </w:p>
    <w:p w:rsidRPr="00164B94" w:rsidR="00484F4D" w:rsidP="5D30F148" w:rsidRDefault="00484F4D" w14:paraId="181DE32A" w14:textId="42404431">
      <w:pPr>
        <w:rPr>
          <w:i/>
          <w:iCs/>
          <w:color w:val="AEAAAA"/>
        </w:rPr>
      </w:pPr>
      <w:r w:rsidRPr="5D30F148">
        <w:rPr>
          <w:i/>
          <w:iCs/>
          <w:color w:val="AEAAAA" w:themeColor="background2" w:themeShade="BF"/>
        </w:rPr>
        <w:t>Denk aan</w:t>
      </w:r>
      <w:r w:rsidRPr="5D30F148" w:rsidR="0083165F">
        <w:rPr>
          <w:i/>
          <w:iCs/>
          <w:color w:val="AEAAAA" w:themeColor="background2" w:themeShade="BF"/>
        </w:rPr>
        <w:t xml:space="preserve"> de verschillende testsoorten- en vormen en</w:t>
      </w:r>
      <w:r w:rsidR="00E201CC">
        <w:rPr>
          <w:i/>
          <w:iCs/>
          <w:color w:val="AEAAAA" w:themeColor="background2" w:themeShade="BF"/>
        </w:rPr>
        <w:t xml:space="preserve"> </w:t>
      </w:r>
      <w:r w:rsidRPr="5D30F148">
        <w:rPr>
          <w:i/>
          <w:iCs/>
          <w:color w:val="AEAAAA" w:themeColor="background2" w:themeShade="BF"/>
        </w:rPr>
        <w:t>de restricties in tijd. Denk daarom ook aan mogelijkheden om tests gewoon samen te voegen. Geef dit wel hier aan. Laat deze aanpak goedkeuren!</w:t>
      </w:r>
      <w:r w:rsidRPr="5D30F148" w:rsidR="00C465F1">
        <w:rPr>
          <w:i/>
          <w:iCs/>
          <w:color w:val="AEAAAA" w:themeColor="background2" w:themeShade="BF"/>
        </w:rPr>
        <w:t xml:space="preserve"> Hoe wordt de kwaliteit gewaarborgd?</w:t>
      </w:r>
    </w:p>
    <w:p w:rsidR="003E295D" w:rsidP="00B86FE0" w:rsidRDefault="003E295D" w14:paraId="4DA08205" w14:textId="77777777">
      <w:pPr>
        <w:spacing w:line="276" w:lineRule="auto"/>
      </w:pPr>
    </w:p>
    <w:p w:rsidR="783FE323" w:rsidP="783FE323" w:rsidRDefault="129C0DF8" w14:paraId="35478209" w14:textId="69B098AF">
      <w:pPr>
        <w:spacing w:line="276" w:lineRule="auto"/>
      </w:pPr>
      <w:r>
        <w:t xml:space="preserve">Per afgemaakte onderdeel wordt er een korte review/testmogelijkheid gehouden door de overige groepsleden. Hierin gaan wij kijken of de afgemaakte functie voldoet aan de eisen en in zijn geheel werkt zonder fouten. Op deze wijze kunnen wij de kwaliteit van ons programma waarborgen en weten wij zeker dat het voldoet aan de eisen van de Product Owner. </w:t>
      </w:r>
      <w:r w:rsidR="00D41F9E">
        <w:t xml:space="preserve">Testsoorten die </w:t>
      </w:r>
      <w:r w:rsidR="00CD67F9">
        <w:t>gebruikt zullen worden zijn:</w:t>
      </w:r>
    </w:p>
    <w:p w:rsidR="783FE323" w:rsidP="783FE323" w:rsidRDefault="783FE323" w14:paraId="29057506" w14:textId="1FDD5CF2">
      <w:pPr>
        <w:spacing w:line="276" w:lineRule="auto"/>
      </w:pPr>
    </w:p>
    <w:p w:rsidRPr="00947CFE" w:rsidR="00947CFE" w:rsidP="1084FADA" w:rsidRDefault="2AF5F6F2" w14:paraId="49C760C1" w14:textId="77777777">
      <w:pPr>
        <w:spacing w:line="276" w:lineRule="auto"/>
        <w:rPr>
          <w:u w:val="single"/>
        </w:rPr>
      </w:pPr>
      <w:r w:rsidRPr="00947CFE">
        <w:rPr>
          <w:u w:val="single"/>
        </w:rPr>
        <w:t>Programmatest/Ontwikkeltest/Unittest:</w:t>
      </w:r>
      <w:r w:rsidRPr="00947CFE" w:rsidR="187E6A5D">
        <w:rPr>
          <w:u w:val="single"/>
        </w:rPr>
        <w:t xml:space="preserve"> </w:t>
      </w:r>
    </w:p>
    <w:p w:rsidR="00483F9C" w:rsidP="1084FADA" w:rsidRDefault="00D66390" w14:paraId="1C01CE11" w14:textId="525CB638">
      <w:pPr>
        <w:spacing w:line="276" w:lineRule="auto"/>
      </w:pPr>
      <w:r>
        <w:t xml:space="preserve">Als testvorm voor de unittest </w:t>
      </w:r>
      <w:r w:rsidR="007C2A03">
        <w:t>maken we gebruik van een eenheidstest</w:t>
      </w:r>
      <w:r w:rsidR="00971F11">
        <w:t xml:space="preserve">. Deze test wordt uitgevoerd tijdens de ontwikkelfase en test </w:t>
      </w:r>
      <w:r w:rsidR="001934EF">
        <w:t>de functionaliteit van een apart onderdeel.</w:t>
      </w:r>
    </w:p>
    <w:p w:rsidR="00947CFE" w:rsidP="1084FADA" w:rsidRDefault="00947CFE" w14:paraId="1137899E" w14:textId="77777777">
      <w:pPr>
        <w:spacing w:line="276" w:lineRule="auto"/>
      </w:pPr>
    </w:p>
    <w:p w:rsidRPr="00947CFE" w:rsidR="00483F9C" w:rsidP="1084FADA" w:rsidRDefault="00483F9C" w14:paraId="44D2AFAF" w14:textId="77777777">
      <w:pPr>
        <w:spacing w:line="276" w:lineRule="auto"/>
        <w:rPr>
          <w:u w:val="single"/>
        </w:rPr>
      </w:pPr>
      <w:r w:rsidRPr="00947CFE">
        <w:rPr>
          <w:u w:val="single"/>
        </w:rPr>
        <w:t>Systeemtest/Systeemintegratietest:</w:t>
      </w:r>
    </w:p>
    <w:p w:rsidR="007F2A58" w:rsidP="00B86FE0" w:rsidRDefault="00A45FEF" w14:paraId="21A8E9C3" w14:textId="7FA3755F">
      <w:pPr>
        <w:spacing w:line="276" w:lineRule="auto"/>
      </w:pPr>
      <w:r w:rsidR="2AC269FB">
        <w:rPr/>
        <w:t>Bij het testen van het gehele systeem</w:t>
      </w:r>
      <w:r w:rsidR="5201D536">
        <w:rPr/>
        <w:t xml:space="preserve"> </w:t>
      </w:r>
      <w:r w:rsidR="2190F84D">
        <w:rPr/>
        <w:t>zullen we onder andere gebruik maken van regressietesten waarbij wij dus</w:t>
      </w:r>
      <w:r w:rsidR="3F2C14D8">
        <w:rPr/>
        <w:t xml:space="preserve"> testen of</w:t>
      </w:r>
      <w:r w:rsidR="08A58DD0">
        <w:rPr/>
        <w:t xml:space="preserve"> alle onderdelen van</w:t>
      </w:r>
      <w:r w:rsidR="3F2C14D8">
        <w:rPr/>
        <w:t xml:space="preserve"> </w:t>
      </w:r>
      <w:r w:rsidR="30B6A19E">
        <w:rPr/>
        <w:t>het systeem nog werk</w:t>
      </w:r>
      <w:r w:rsidR="08A58DD0">
        <w:rPr/>
        <w:t>en</w:t>
      </w:r>
      <w:r w:rsidR="30B6A19E">
        <w:rPr/>
        <w:t xml:space="preserve"> na het maken van een wijziging</w:t>
      </w:r>
      <w:r w:rsidR="08A58DD0">
        <w:rPr/>
        <w:t>.</w:t>
      </w:r>
    </w:p>
    <w:p w:rsidR="6F4D9A76" w:rsidP="6F4D9A76" w:rsidRDefault="6F4D9A76" w14:paraId="405D4B59" w14:textId="0546C0EF">
      <w:pPr>
        <w:pStyle w:val="Normal"/>
        <w:spacing w:line="276" w:lineRule="auto"/>
        <w:rPr>
          <w:rFonts w:ascii="Arial" w:hAnsi="Arial" w:eastAsia="Times New Roman" w:cs="Times New Roman"/>
        </w:rPr>
      </w:pPr>
    </w:p>
    <w:p w:rsidR="6F4D9A76" w:rsidP="6F4D9A76" w:rsidRDefault="6F4D9A76" w14:paraId="21CFE2A4" w14:textId="33AB34A0">
      <w:pPr>
        <w:pStyle w:val="Normal"/>
        <w:spacing w:line="276" w:lineRule="auto"/>
        <w:rPr>
          <w:rFonts w:ascii="Arial" w:hAnsi="Arial" w:eastAsia="Times New Roman" w:cs="Times New Roman"/>
          <w:u w:val="single"/>
        </w:rPr>
      </w:pPr>
      <w:r w:rsidRPr="6F4D9A76" w:rsidR="6F4D9A76">
        <w:rPr>
          <w:rFonts w:ascii="Arial" w:hAnsi="Arial" w:eastAsia="Times New Roman" w:cs="Times New Roman"/>
          <w:u w:val="single"/>
        </w:rPr>
        <w:t>Accept</w:t>
      </w:r>
      <w:r w:rsidRPr="6F4D9A76" w:rsidR="6F4D9A76">
        <w:rPr>
          <w:rFonts w:ascii="Arial" w:hAnsi="Arial" w:eastAsia="Times New Roman" w:cs="Times New Roman"/>
          <w:u w:val="single"/>
        </w:rPr>
        <w:t>a</w:t>
      </w:r>
      <w:r w:rsidRPr="6F4D9A76" w:rsidR="6F4D9A76">
        <w:rPr>
          <w:rFonts w:ascii="Arial" w:hAnsi="Arial" w:eastAsia="Times New Roman" w:cs="Times New Roman"/>
          <w:u w:val="single"/>
        </w:rPr>
        <w:t>t</w:t>
      </w:r>
      <w:r w:rsidRPr="6F4D9A76" w:rsidR="6F4D9A76">
        <w:rPr>
          <w:rFonts w:ascii="Arial" w:hAnsi="Arial" w:eastAsia="Times New Roman" w:cs="Times New Roman"/>
          <w:u w:val="single"/>
        </w:rPr>
        <w:t>i</w:t>
      </w:r>
      <w:r w:rsidRPr="6F4D9A76" w:rsidR="6F4D9A76">
        <w:rPr>
          <w:rFonts w:ascii="Arial" w:hAnsi="Arial" w:eastAsia="Times New Roman" w:cs="Times New Roman"/>
          <w:u w:val="single"/>
        </w:rPr>
        <w:t>e</w:t>
      </w:r>
      <w:r w:rsidRPr="6F4D9A76" w:rsidR="6F4D9A76">
        <w:rPr>
          <w:rFonts w:ascii="Arial" w:hAnsi="Arial" w:eastAsia="Times New Roman" w:cs="Times New Roman"/>
          <w:u w:val="single"/>
        </w:rPr>
        <w:t>test</w:t>
      </w:r>
      <w:r>
        <w:br/>
      </w:r>
      <w:r w:rsidRPr="6F4D9A76" w:rsidR="6F4D9A76">
        <w:rPr>
          <w:rFonts w:ascii="Arial" w:hAnsi="Arial" w:eastAsia="Times New Roman" w:cs="Times New Roman"/>
          <w:u w:val="none"/>
        </w:rPr>
        <w:t xml:space="preserve">De testvorm die wij gebruiken voor onze acceptatietest is een </w:t>
      </w:r>
      <w:r w:rsidRPr="6F4D9A76" w:rsidR="6F4D9A76">
        <w:rPr>
          <w:rFonts w:ascii="Arial" w:hAnsi="Arial" w:eastAsia="Times New Roman" w:cs="Times New Roman"/>
          <w:u w:val="none"/>
        </w:rPr>
        <w:t>usabilitytest</w:t>
      </w:r>
      <w:r w:rsidRPr="6F4D9A76" w:rsidR="6F4D9A76">
        <w:rPr>
          <w:rFonts w:ascii="Arial" w:hAnsi="Arial" w:eastAsia="Times New Roman" w:cs="Times New Roman"/>
          <w:u w:val="none"/>
        </w:rPr>
        <w:t>. Hiermee kunnen wij de gebruiksvriendelijkheid van het eindproduct testen.</w:t>
      </w:r>
    </w:p>
    <w:p w:rsidR="00EC20C2" w:rsidP="00B86FE0" w:rsidRDefault="00EC20C2" w14:paraId="22418107" w14:textId="77777777">
      <w:pPr>
        <w:spacing w:line="276" w:lineRule="auto"/>
      </w:pPr>
    </w:p>
    <w:p w:rsidR="007F2A58" w:rsidP="00B86FE0" w:rsidRDefault="005A24B3" w14:paraId="681C9F8D" w14:textId="77777777">
      <w:pPr>
        <w:pStyle w:val="Heading2"/>
        <w:spacing w:line="276" w:lineRule="auto"/>
        <w:rPr/>
      </w:pPr>
      <w:bookmarkStart w:name="_Toc70321775" w:id="7"/>
      <w:r w:rsidR="005A24B3">
        <w:rPr/>
        <w:t>Acceptatie</w:t>
      </w:r>
      <w:bookmarkEnd w:id="7"/>
    </w:p>
    <w:p w:rsidRPr="00164B94" w:rsidR="00484F4D" w:rsidP="0090219C" w:rsidRDefault="00484F4D" w14:paraId="2D21C987" w14:textId="77777777">
      <w:pPr>
        <w:rPr>
          <w:i/>
          <w:color w:val="AEAAAA"/>
        </w:rPr>
      </w:pPr>
      <w:r w:rsidRPr="1691CF48">
        <w:rPr>
          <w:i/>
          <w:color w:val="AEAAAA" w:themeColor="background2" w:themeShade="BF"/>
        </w:rPr>
        <w:t>Acceptatie van de applicatie. Voldoet het product aan de gestelde eisen? Hoe gaan wij het product tot acceptatie brengen? Wat zijn de afspraken met de opdrachtgever?</w:t>
      </w:r>
    </w:p>
    <w:p w:rsidR="19EA4030" w:rsidP="19EA4030" w:rsidRDefault="5534BC49" w14:paraId="5909CB7C" w14:textId="51F71980">
      <w:r>
        <w:t xml:space="preserve">We zetten onszelf in de voeten van een klant en lopen iedere functie die de gebruiker zou willen gebruiken door, hetzelfde doen we ook bij de admin </w:t>
      </w:r>
      <w:r w:rsidR="00D71065">
        <w:t>(h</w:t>
      </w:r>
      <w:r>
        <w:t>ierbij zullen we kijken of de admin alle benodigde functies kan benutten</w:t>
      </w:r>
      <w:r w:rsidR="00D71065">
        <w:t>)</w:t>
      </w:r>
      <w:r>
        <w:t>. Functies die niet werken of ontbreken zullen genoteerd worden en doorgegeven aan de developers. Als er volgens het ontwikkelteam iets onhaalbaar wordt zal er met de Product Owner worden overlegd voor een oplossing.</w:t>
      </w:r>
    </w:p>
    <w:p w:rsidR="00484F4D" w:rsidP="00484F4D" w:rsidRDefault="00484F4D" w14:paraId="043D09B4" w14:textId="77777777"/>
    <w:p w:rsidRPr="00484F4D" w:rsidR="0090219C" w:rsidP="00484F4D" w:rsidRDefault="0090219C" w14:paraId="34A9E0B5" w14:textId="77777777"/>
    <w:p w:rsidR="00D52368" w:rsidP="00D52368" w:rsidRDefault="00D52368" w14:paraId="741E60EF" w14:textId="65BBF3CD">
      <w:pPr>
        <w:spacing w:line="276" w:lineRule="auto"/>
      </w:pPr>
    </w:p>
    <w:p w:rsidR="00FB4C35" w:rsidP="00D52368" w:rsidRDefault="00FB4C35" w14:paraId="7684EE24" w14:textId="77777777">
      <w:pPr>
        <w:spacing w:line="276" w:lineRule="auto"/>
      </w:pPr>
    </w:p>
    <w:p w:rsidR="0090219C" w:rsidP="00D52368" w:rsidRDefault="0090219C" w14:paraId="4C79A137" w14:textId="77777777">
      <w:pPr>
        <w:spacing w:line="276" w:lineRule="auto"/>
      </w:pPr>
    </w:p>
    <w:p w:rsidR="0090219C" w:rsidP="00FB4C35" w:rsidRDefault="0090219C" w14:paraId="712AA680" w14:textId="6793B9FF">
      <w:pPr>
        <w:pStyle w:val="Heading1"/>
        <w:spacing w:line="276" w:lineRule="auto"/>
        <w:rPr/>
      </w:pPr>
      <w:bookmarkStart w:name="_Toc70321776" w:id="8"/>
      <w:r w:rsidR="0090219C">
        <w:rPr/>
        <w:t>Beheersing Testproces</w:t>
      </w:r>
      <w:bookmarkEnd w:id="8"/>
    </w:p>
    <w:p w:rsidR="0090219C" w:rsidP="00D52368" w:rsidRDefault="0090219C" w14:paraId="0C426F72" w14:textId="77777777">
      <w:pPr>
        <w:spacing w:line="276" w:lineRule="auto"/>
      </w:pPr>
    </w:p>
    <w:p w:rsidR="00484F4D" w:rsidP="00484F4D" w:rsidRDefault="00484F4D" w14:paraId="6BBA0E1A" w14:textId="77777777">
      <w:pPr>
        <w:pStyle w:val="Heading2"/>
        <w:numPr>
          <w:ilvl w:val="1"/>
          <w:numId w:val="26"/>
        </w:numPr>
        <w:rPr/>
      </w:pPr>
      <w:bookmarkStart w:name="_Toc70321777" w:id="9"/>
      <w:r w:rsidR="00484F4D">
        <w:rPr/>
        <w:t>Rapportage</w:t>
      </w:r>
      <w:r w:rsidR="00C465F1">
        <w:rPr/>
        <w:t xml:space="preserve"> bevindingen en issues</w:t>
      </w:r>
      <w:bookmarkEnd w:id="9"/>
    </w:p>
    <w:p w:rsidRPr="00164B94" w:rsidR="0090219C" w:rsidP="0090219C" w:rsidRDefault="0090219C" w14:paraId="5BBBE34B" w14:textId="77777777">
      <w:pPr>
        <w:rPr>
          <w:i/>
          <w:color w:val="AEAAAA"/>
        </w:rPr>
      </w:pPr>
      <w:r w:rsidRPr="00164B94">
        <w:rPr>
          <w:i/>
          <w:color w:val="AEAAAA"/>
        </w:rPr>
        <w:t>Wat gaan wij hoe in welke frequentie rapporteren? Bevindingen / Testgevallen / status</w:t>
      </w:r>
    </w:p>
    <w:p w:rsidRPr="00164B94" w:rsidR="0090219C" w:rsidP="0090219C" w:rsidRDefault="0090219C" w14:paraId="520BAB28" w14:textId="0053108E">
      <w:pPr>
        <w:rPr>
          <w:i/>
          <w:color w:val="AEAAAA"/>
        </w:rPr>
      </w:pPr>
      <w:r w:rsidRPr="26E3EE6B">
        <w:rPr>
          <w:i/>
          <w:color w:val="AEAAAA" w:themeColor="background2" w:themeShade="BF"/>
        </w:rPr>
        <w:t>Voortgang / impediments / Escalatie.</w:t>
      </w:r>
      <w:r w:rsidRPr="26E3EE6B" w:rsidR="00C465F1">
        <w:rPr>
          <w:i/>
          <w:color w:val="AEAAAA" w:themeColor="background2" w:themeShade="BF"/>
        </w:rPr>
        <w:t xml:space="preserve"> Wanneer wel/ geen regi</w:t>
      </w:r>
      <w:r w:rsidRPr="26E3EE6B" w:rsidR="0005042A">
        <w:rPr>
          <w:i/>
          <w:color w:val="AEAAAA" w:themeColor="background2" w:themeShade="BF"/>
        </w:rPr>
        <w:t>stratie?</w:t>
      </w:r>
    </w:p>
    <w:p w:rsidR="0B1D46D6" w:rsidP="0B1D46D6" w:rsidRDefault="1DF8B24A" w14:paraId="54AEA0E0" w14:textId="3FE454F8">
      <w:r w:rsidR="7D0DD6EB">
        <w:rPr/>
        <w:t xml:space="preserve">Tijdens het programmeren wordt de hele functie doorlopen om te kijken of het nog werkt zonder problemen en anders worden de problemen </w:t>
      </w:r>
      <w:r w:rsidR="39AD1E7A">
        <w:rPr/>
        <w:t xml:space="preserve">geregistreerd </w:t>
      </w:r>
      <w:r w:rsidR="0B3FB9F4">
        <w:rPr/>
        <w:t xml:space="preserve">op het moment dat </w:t>
      </w:r>
      <w:r w:rsidR="625A02AC">
        <w:rPr/>
        <w:t xml:space="preserve">een </w:t>
      </w:r>
      <w:r w:rsidR="3E781A0F">
        <w:rPr/>
        <w:t xml:space="preserve">bepaalde </w:t>
      </w:r>
      <w:r w:rsidR="4E9A4640">
        <w:rPr/>
        <w:t xml:space="preserve">functie </w:t>
      </w:r>
      <w:r w:rsidR="551E67B5">
        <w:rPr/>
        <w:t xml:space="preserve">niet in zijn </w:t>
      </w:r>
      <w:r w:rsidR="2EAAB991">
        <w:rPr/>
        <w:t>volledigheid werkt</w:t>
      </w:r>
      <w:r w:rsidR="56EECFBC">
        <w:rPr/>
        <w:t xml:space="preserve"> of het juiste aantoont. Dit om te voorkomen dat</w:t>
      </w:r>
      <w:r w:rsidR="77DC26A3">
        <w:rPr/>
        <w:t xml:space="preserve"> de gebruiker</w:t>
      </w:r>
      <w:r w:rsidR="1DC05442">
        <w:rPr/>
        <w:t xml:space="preserve"> </w:t>
      </w:r>
      <w:r w:rsidR="5FE474BB">
        <w:rPr/>
        <w:t>belemmerd</w:t>
      </w:r>
      <w:r w:rsidR="1DC05442">
        <w:rPr/>
        <w:t xml:space="preserve"> </w:t>
      </w:r>
      <w:r w:rsidR="4932FEB7">
        <w:rPr/>
        <w:t xml:space="preserve">wordt in zijn/haar </w:t>
      </w:r>
      <w:r w:rsidR="495E2743">
        <w:rPr/>
        <w:t xml:space="preserve">gebruik van </w:t>
      </w:r>
      <w:r w:rsidR="56EECFBC">
        <w:rPr/>
        <w:t>het</w:t>
      </w:r>
      <w:r w:rsidR="495E2743">
        <w:rPr/>
        <w:t xml:space="preserve"> programma</w:t>
      </w:r>
      <w:r w:rsidR="56EECFBC">
        <w:rPr/>
        <w:t xml:space="preserve">. </w:t>
      </w:r>
      <w:r w:rsidR="645B777C">
        <w:rPr/>
        <w:t xml:space="preserve"> Ook worden bevindingen geregistreerd na gezamenlijke code reviews.</w:t>
      </w:r>
    </w:p>
    <w:p w:rsidR="00484F4D" w:rsidP="00D52368" w:rsidRDefault="00484F4D" w14:paraId="24B2017D" w14:textId="77777777">
      <w:pPr>
        <w:spacing w:line="276" w:lineRule="auto"/>
      </w:pPr>
    </w:p>
    <w:p w:rsidR="00D52368" w:rsidP="00D52368" w:rsidRDefault="00D52368" w14:paraId="5BEFD7B9" w14:textId="77777777">
      <w:pPr>
        <w:spacing w:line="276" w:lineRule="auto"/>
      </w:pPr>
    </w:p>
    <w:p w:rsidR="00D52368" w:rsidP="00D52368" w:rsidRDefault="0090219C" w14:paraId="1B33C0B5" w14:textId="77777777">
      <w:pPr>
        <w:pStyle w:val="Heading2"/>
        <w:rPr/>
      </w:pPr>
      <w:bookmarkStart w:name="_Toc70321778" w:id="10"/>
      <w:r w:rsidR="0090219C">
        <w:rPr/>
        <w:t>Bevindingenregistratie</w:t>
      </w:r>
      <w:bookmarkEnd w:id="10"/>
    </w:p>
    <w:p w:rsidRPr="00164B94" w:rsidR="0090219C" w:rsidP="0090219C" w:rsidRDefault="0090219C" w14:paraId="2B7493D5" w14:textId="1C6AFACE">
      <w:pPr>
        <w:rPr>
          <w:i/>
          <w:color w:val="AEAAAA"/>
        </w:rPr>
      </w:pPr>
      <w:r w:rsidRPr="26E3EE6B">
        <w:rPr>
          <w:i/>
          <w:color w:val="AEAAAA" w:themeColor="background2" w:themeShade="BF"/>
        </w:rPr>
        <w:t>Hoe / waar gaan wij de bevindingen vastleggen</w:t>
      </w:r>
    </w:p>
    <w:p w:rsidR="005A24B3" w:rsidP="00B86FE0" w:rsidRDefault="666E630F" w14:paraId="32580F12" w14:textId="0A78A5D5">
      <w:pPr>
        <w:spacing w:line="276" w:lineRule="auto"/>
      </w:pPr>
      <w:r>
        <w:t xml:space="preserve">Alle bevindingen </w:t>
      </w:r>
      <w:r w:rsidR="2E7058FC">
        <w:t>(zowel goed als fout) zullen</w:t>
      </w:r>
      <w:r>
        <w:t xml:space="preserve"> worden </w:t>
      </w:r>
      <w:r w:rsidR="0F9DAD61">
        <w:t xml:space="preserve">vastgelegd in </w:t>
      </w:r>
      <w:r w:rsidR="2E7058FC">
        <w:t xml:space="preserve">onze Trellobord. Hierin houden wij bij welke functies wel en niet werken en geven wij onder deze kopjes gedetailleerd weer wat er precies misgaat. Zo kunnen de overige groepsleden precies inzien wat er fout loopt en wellicht ondersteuning leveren waar nodig is.  </w:t>
      </w:r>
    </w:p>
    <w:p w:rsidR="0089468B" w:rsidP="00B86FE0" w:rsidRDefault="0089468B" w14:paraId="77470452" w14:textId="77777777">
      <w:pPr>
        <w:spacing w:line="276" w:lineRule="auto"/>
      </w:pPr>
    </w:p>
    <w:p w:rsidR="0090219C" w:rsidP="00472D16" w:rsidRDefault="0090219C" w14:paraId="7A7DB55F" w14:textId="77777777">
      <w:pPr>
        <w:pStyle w:val="Heading2"/>
        <w:rPr/>
      </w:pPr>
      <w:bookmarkStart w:name="_Toc70321779" w:id="11"/>
      <w:r w:rsidR="0090219C">
        <w:rPr/>
        <w:t>Testgevallen</w:t>
      </w:r>
      <w:bookmarkEnd w:id="11"/>
    </w:p>
    <w:p w:rsidRPr="00164B94" w:rsidR="0090219C" w:rsidP="0090219C" w:rsidRDefault="00472D16" w14:paraId="43A3F9D1" w14:textId="77777777">
      <w:pPr>
        <w:rPr>
          <w:i/>
          <w:color w:val="AEAAAA"/>
        </w:rPr>
      </w:pPr>
      <w:r>
        <w:rPr>
          <w:i/>
          <w:color w:val="AEAAAA"/>
        </w:rPr>
        <w:t>Hoe / waar gaan wij de testgevallen</w:t>
      </w:r>
      <w:r w:rsidRPr="00164B94" w:rsidR="0090219C">
        <w:rPr>
          <w:i/>
          <w:color w:val="AEAAAA"/>
        </w:rPr>
        <w:t xml:space="preserve"> vastleggen</w:t>
      </w:r>
    </w:p>
    <w:p w:rsidR="0089468B" w:rsidP="00B86FE0" w:rsidRDefault="36ECC7DA" w14:paraId="04B3ADF5" w14:textId="6D6CBC31">
      <w:pPr>
        <w:spacing w:line="276" w:lineRule="auto"/>
      </w:pPr>
      <w:r>
        <w:t xml:space="preserve">De ontwikkelaars kunnen tijdens het zelfstandig werken hun nieuwe functies zelf testen. </w:t>
      </w:r>
      <w:r w:rsidR="5D30F03C">
        <w:t xml:space="preserve">Bij het testen van de </w:t>
      </w:r>
      <w:r w:rsidR="2E7058FC">
        <w:t>compati</w:t>
      </w:r>
      <w:r w:rsidR="3F34B152">
        <w:t>biliteit</w:t>
      </w:r>
      <w:r w:rsidR="6C98162C">
        <w:t xml:space="preserve"> </w:t>
      </w:r>
      <w:r w:rsidR="6F8A2887">
        <w:t xml:space="preserve">tussen twee </w:t>
      </w:r>
      <w:r w:rsidR="000211F9">
        <w:t>onderdelen</w:t>
      </w:r>
      <w:r w:rsidR="2E80CA85">
        <w:t xml:space="preserve"> </w:t>
      </w:r>
      <w:r w:rsidR="641BA74E">
        <w:t xml:space="preserve">van </w:t>
      </w:r>
      <w:r w:rsidR="4C381280">
        <w:t xml:space="preserve">ontwikkelaars </w:t>
      </w:r>
      <w:r w:rsidR="45957A86">
        <w:t xml:space="preserve">kunnen andere ontwikkelaars de functies testen, kijken of iets goed verloopt en of iets nog ontbreekt. </w:t>
      </w:r>
      <w:r w:rsidR="5614DBED">
        <w:t xml:space="preserve">Als we bij </w:t>
      </w:r>
      <w:r w:rsidR="7B9A910B">
        <w:t>de</w:t>
      </w:r>
      <w:r w:rsidR="6B602693">
        <w:t xml:space="preserve"> voltooiing van het programma komen, kunnen </w:t>
      </w:r>
      <w:r w:rsidR="58487B04">
        <w:t xml:space="preserve">we buitenstanders het programma laten doorlopen en noteren we </w:t>
      </w:r>
      <w:r w:rsidRPr="28C97080" w:rsidR="7B9A910B">
        <w:t>de opmerkingen</w:t>
      </w:r>
      <w:r w:rsidRPr="4C1B8687" w:rsidR="7B9A910B">
        <w:t xml:space="preserve"> van de gebruiker.</w:t>
      </w:r>
    </w:p>
    <w:p w:rsidR="0F9DAD61" w:rsidP="0F9DAD61" w:rsidRDefault="0F9DAD61" w14:paraId="42313B14" w14:textId="1C1D463A">
      <w:pPr>
        <w:spacing w:line="276" w:lineRule="auto"/>
      </w:pPr>
    </w:p>
    <w:p w:rsidR="0F9DAD61" w:rsidP="0F9DAD61" w:rsidRDefault="0F9DAD61" w14:paraId="36056523" w14:textId="56F428C1">
      <w:pPr>
        <w:spacing w:line="276" w:lineRule="auto"/>
      </w:pPr>
    </w:p>
    <w:p w:rsidR="0090219C" w:rsidP="0090219C" w:rsidRDefault="0090219C" w14:paraId="7C253A1C" w14:textId="77777777">
      <w:pPr>
        <w:pStyle w:val="Heading1"/>
        <w:spacing w:line="276" w:lineRule="auto"/>
        <w:rPr/>
      </w:pPr>
      <w:bookmarkStart w:name="_Toc70321780" w:id="12"/>
      <w:r w:rsidR="0090219C">
        <w:rPr/>
        <w:t>Planning</w:t>
      </w:r>
      <w:bookmarkEnd w:id="12"/>
    </w:p>
    <w:p w:rsidR="0090219C" w:rsidP="0090219C" w:rsidRDefault="0090219C" w14:paraId="3B334786" w14:textId="654BC24F">
      <w:pPr>
        <w:rPr>
          <w:i/>
          <w:color w:val="AEAAAA"/>
        </w:rPr>
      </w:pPr>
      <w:r w:rsidRPr="132D5802">
        <w:rPr>
          <w:i/>
          <w:color w:val="AEAAAA" w:themeColor="background2" w:themeShade="BF"/>
        </w:rPr>
        <w:t>Wie doet wat wanne</w:t>
      </w:r>
      <w:r w:rsidR="006C6752">
        <w:rPr>
          <w:i/>
          <w:color w:val="AEAAAA" w:themeColor="background2" w:themeShade="BF"/>
        </w:rPr>
        <w:t>e</w:t>
      </w:r>
      <w:r w:rsidRPr="132D5802">
        <w:rPr>
          <w:i/>
          <w:color w:val="AEAAAA" w:themeColor="background2" w:themeShade="BF"/>
        </w:rPr>
        <w:t>r?</w:t>
      </w:r>
      <w:r w:rsidRPr="132D5802" w:rsidR="00CC76CD">
        <w:rPr>
          <w:i/>
          <w:color w:val="AEAAAA" w:themeColor="background2" w:themeShade="BF"/>
        </w:rPr>
        <w:t xml:space="preserve"> </w:t>
      </w:r>
    </w:p>
    <w:p w:rsidR="132D5802" w:rsidP="132D5802" w:rsidRDefault="1A06CC29" w14:paraId="3719EABF" w14:textId="61427F18">
      <w:r>
        <w:t>Voo</w:t>
      </w:r>
      <w:r w:rsidRPr="1C2599FC" w:rsidR="1C2599FC">
        <w:t>r de planning wordt er gebruik gemaakt van een Trellobord.</w:t>
      </w:r>
      <w:r w:rsidRPr="2A862D90" w:rsidR="2A862D90">
        <w:t xml:space="preserve"> </w:t>
      </w:r>
      <w:r w:rsidRPr="38137C9C" w:rsidR="38137C9C">
        <w:t xml:space="preserve">Hierin behouden wij onze </w:t>
      </w:r>
      <w:r w:rsidR="2388BB6B">
        <w:t xml:space="preserve">taken en voortgang. </w:t>
      </w:r>
    </w:p>
    <w:p w:rsidR="3A428927" w:rsidP="3A428927" w:rsidRDefault="3A428927" w14:paraId="77BA5172" w14:textId="2E452116"/>
    <w:p w:rsidR="3A428927" w:rsidP="3A428927" w:rsidRDefault="3F0E7266" w14:paraId="6FB88162" w14:textId="0FE709BD">
      <w:r w:rsidRPr="3F0E7266">
        <w:t xml:space="preserve">Link: </w:t>
      </w:r>
      <w:hyperlink r:id="rId12">
        <w:r w:rsidRPr="3F0E7266">
          <w:rPr>
            <w:rStyle w:val="Hyperlink"/>
          </w:rPr>
          <w:t>https://trello.com/b/iYu4gfDP/project-b</w:t>
        </w:r>
      </w:hyperlink>
    </w:p>
    <w:p w:rsidR="42BEF805" w:rsidP="42BEF805" w:rsidRDefault="42BEF805" w14:paraId="13105288" w14:textId="135372D2"/>
    <w:p w:rsidR="42BEF805" w:rsidP="42BEF805" w:rsidRDefault="5383505B" w14:paraId="522EB68B" w14:textId="2153CED7">
      <w:r w:rsidR="01503DAB">
        <w:drawing>
          <wp:inline wp14:editId="3E1452BE" wp14:anchorId="145FBCA2">
            <wp:extent cx="5810248" cy="3522464"/>
            <wp:effectExtent l="0" t="0" r="0" b="0"/>
            <wp:docPr id="1421280082" name="Picture 1421280082" title=""/>
            <wp:cNvGraphicFramePr>
              <a:graphicFrameLocks noChangeAspect="1"/>
            </wp:cNvGraphicFramePr>
            <a:graphic>
              <a:graphicData uri="http://schemas.openxmlformats.org/drawingml/2006/picture">
                <pic:pic>
                  <pic:nvPicPr>
                    <pic:cNvPr id="0" name="Picture 1421280082"/>
                    <pic:cNvPicPr/>
                  </pic:nvPicPr>
                  <pic:blipFill>
                    <a:blip r:embed="R76050590cbd54e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0248" cy="3522464"/>
                    </a:xfrm>
                    <a:prstGeom prst="rect">
                      <a:avLst/>
                    </a:prstGeom>
                  </pic:spPr>
                </pic:pic>
              </a:graphicData>
            </a:graphic>
          </wp:inline>
        </w:drawing>
      </w:r>
    </w:p>
    <w:p w:rsidR="00475ECD" w:rsidP="0090219C" w:rsidRDefault="53FEC4EE" w14:paraId="394BA331" w14:textId="4E691077">
      <w:r>
        <w:rPr>
          <w:noProof/>
        </w:rPr>
        <w:drawing>
          <wp:inline distT="0" distB="0" distL="0" distR="0" wp14:anchorId="0422566E" wp14:editId="0411D5E6">
            <wp:extent cx="5743575" cy="1160681"/>
            <wp:effectExtent l="0" t="0" r="0" b="0"/>
            <wp:docPr id="341333301" name="Picture 341333301"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333301"/>
                    <pic:cNvPicPr/>
                  </pic:nvPicPr>
                  <pic:blipFill>
                    <a:blip r:embed="rId14">
                      <a:extLst>
                        <a:ext uri="{28A0092B-C50C-407E-A947-70E740481C1C}">
                          <a14:useLocalDpi xmlns:a14="http://schemas.microsoft.com/office/drawing/2010/main" val="0"/>
                        </a:ext>
                      </a:extLst>
                    </a:blip>
                    <a:stretch>
                      <a:fillRect/>
                    </a:stretch>
                  </pic:blipFill>
                  <pic:spPr>
                    <a:xfrm>
                      <a:off x="0" y="0"/>
                      <a:ext cx="5743575" cy="1160681"/>
                    </a:xfrm>
                    <a:prstGeom prst="rect">
                      <a:avLst/>
                    </a:prstGeom>
                  </pic:spPr>
                </pic:pic>
              </a:graphicData>
            </a:graphic>
          </wp:inline>
        </w:drawing>
      </w:r>
    </w:p>
    <w:p w:rsidRPr="0090219C" w:rsidR="0090219C" w:rsidP="0090219C" w:rsidRDefault="0090219C" w14:paraId="25C05B87" w14:textId="39A99BDD"/>
    <w:p w:rsidRPr="0090219C" w:rsidR="0090219C" w:rsidP="0090219C" w:rsidRDefault="0090219C" w14:paraId="5F8423E1" w14:textId="29833254"/>
    <w:p w:rsidRPr="0090219C" w:rsidR="0090219C" w:rsidP="0090219C" w:rsidRDefault="0090219C" w14:paraId="6B6166C5" w14:textId="7AF59C59"/>
    <w:sectPr w:rsidRPr="0090219C" w:rsidR="0090219C">
      <w:headerReference w:type="default" r:id="rId15"/>
      <w:footerReference w:type="default" r:id="rId16"/>
      <w:pgSz w:w="11906" w:h="16838" w:orient="portrait" w:code="9"/>
      <w:pgMar w:top="1985" w:right="1134" w:bottom="1418" w:left="1134"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468C" w:rsidRDefault="0009468C" w14:paraId="11ECDE94" w14:textId="77777777">
      <w:r>
        <w:separator/>
      </w:r>
    </w:p>
  </w:endnote>
  <w:endnote w:type="continuationSeparator" w:id="0">
    <w:p w:rsidR="0009468C" w:rsidRDefault="0009468C" w14:paraId="380B3294" w14:textId="77777777">
      <w:r>
        <w:continuationSeparator/>
      </w:r>
    </w:p>
  </w:endnote>
  <w:endnote w:type="continuationNotice" w:id="1">
    <w:p w:rsidR="00602787" w:rsidRDefault="00602787" w14:paraId="3965BDF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105C" w:rsidRDefault="0062105C" w14:paraId="380D7ADF" w14:textId="77777777">
    <w:pPr>
      <w:pStyle w:val="Footer"/>
      <w:pBdr>
        <w:top w:val="none" w:color="auto" w:sz="0" w:space="0"/>
      </w:pBd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77386" w:rsidR="0062105C" w:rsidP="00737997" w:rsidRDefault="0062105C" w14:paraId="0A7380F0" w14:textId="406A81A9">
    <w:pPr>
      <w:pStyle w:val="Footer"/>
      <w:tabs>
        <w:tab w:val="clear" w:pos="9072"/>
        <w:tab w:val="right" w:pos="9639"/>
      </w:tabs>
    </w:pPr>
    <w:r>
      <w:rPr>
        <w:rFonts w:cs="Arial"/>
      </w:rPr>
      <w:tab/>
    </w:r>
    <w:r>
      <w:rPr>
        <w:rFonts w:cs="Arial"/>
      </w:rPr>
      <w:tab/>
    </w:r>
    <w:r>
      <w:rPr>
        <w:rFonts w:cs="Arial"/>
      </w:rPr>
      <w:t>P</w:t>
    </w:r>
    <w:r w:rsidRPr="00577386">
      <w:rPr>
        <w:rFonts w:cs="Arial"/>
      </w:rPr>
      <w:t xml:space="preserve">agina </w:t>
    </w:r>
    <w:r>
      <w:rPr>
        <w:rStyle w:val="PageNumber"/>
      </w:rPr>
      <w:fldChar w:fldCharType="begin"/>
    </w:r>
    <w:r>
      <w:rPr>
        <w:rStyle w:val="PageNumber"/>
      </w:rPr>
      <w:instrText xml:space="preserve"> PAGE </w:instrText>
    </w:r>
    <w:r>
      <w:rPr>
        <w:rStyle w:val="PageNumber"/>
      </w:rPr>
      <w:fldChar w:fldCharType="separate"/>
    </w:r>
    <w:r w:rsidR="00710B94">
      <w:rPr>
        <w:rStyle w:val="PageNumber"/>
        <w:noProof/>
      </w:rPr>
      <w:t>4</w:t>
    </w:r>
    <w:r>
      <w:rPr>
        <w:rStyle w:val="PageNumber"/>
      </w:rPr>
      <w:fldChar w:fldCharType="end"/>
    </w:r>
    <w:r>
      <w:rPr>
        <w:rStyle w:val="PageNumber"/>
      </w:rPr>
      <w:t xml:space="preserve"> van </w:t>
    </w:r>
    <w:r>
      <w:rPr>
        <w:rStyle w:val="PageNumber"/>
      </w:rPr>
      <w:fldChar w:fldCharType="begin"/>
    </w:r>
    <w:r>
      <w:rPr>
        <w:rStyle w:val="PageNumber"/>
      </w:rPr>
      <w:instrText xml:space="preserve"> NUMPAGES </w:instrText>
    </w:r>
    <w:r>
      <w:rPr>
        <w:rStyle w:val="PageNumber"/>
      </w:rPr>
      <w:fldChar w:fldCharType="separate"/>
    </w:r>
    <w:r w:rsidR="00710B9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468C" w:rsidRDefault="0009468C" w14:paraId="42BDEB24" w14:textId="77777777">
      <w:r>
        <w:separator/>
      </w:r>
    </w:p>
  </w:footnote>
  <w:footnote w:type="continuationSeparator" w:id="0">
    <w:p w:rsidR="0009468C" w:rsidRDefault="0009468C" w14:paraId="17A6FD4C" w14:textId="77777777">
      <w:r>
        <w:continuationSeparator/>
      </w:r>
    </w:p>
  </w:footnote>
  <w:footnote w:type="continuationNotice" w:id="1">
    <w:p w:rsidR="00602787" w:rsidRDefault="00602787" w14:paraId="260BA78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35" w:type="dxa"/>
      <w:tblInd w:w="70" w:type="dxa"/>
      <w:tblLayout w:type="fixed"/>
      <w:tblCellMar>
        <w:left w:w="70" w:type="dxa"/>
        <w:right w:w="70" w:type="dxa"/>
      </w:tblCellMar>
      <w:tblLook w:val="0000" w:firstRow="0" w:lastRow="0" w:firstColumn="0" w:lastColumn="0" w:noHBand="0" w:noVBand="0"/>
    </w:tblPr>
    <w:tblGrid>
      <w:gridCol w:w="9735"/>
    </w:tblGrid>
    <w:tr w:rsidR="0062105C" w14:paraId="06F4E471" w14:textId="77777777">
      <w:tc>
        <w:tcPr>
          <w:tcW w:w="9735" w:type="dxa"/>
          <w:tcBorders>
            <w:bottom w:val="single" w:color="auto" w:sz="4" w:space="0"/>
          </w:tcBorders>
        </w:tcPr>
        <w:p w:rsidR="0062105C" w:rsidP="00A768AB" w:rsidRDefault="0062105C" w14:paraId="530BCE44" w14:textId="626FDE94">
          <w:pPr>
            <w:pStyle w:val="Header"/>
            <w:tabs>
              <w:tab w:val="clear" w:pos="9072"/>
              <w:tab w:val="right" w:pos="9639"/>
            </w:tabs>
            <w:ind w:left="-57"/>
          </w:pPr>
          <w:r>
            <w:tab/>
          </w:r>
        </w:p>
      </w:tc>
    </w:tr>
  </w:tbl>
  <w:p w:rsidR="0062105C" w:rsidP="00070428" w:rsidRDefault="0062105C" w14:paraId="7BEC7F71" w14:textId="77777777">
    <w:pPr>
      <w:pStyle w:val="Heade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1850B00E" w:rsidTr="1850B00E" w14:paraId="6F65FA1D">
      <w:tc>
        <w:tcPr>
          <w:tcW w:w="3210" w:type="dxa"/>
          <w:tcMar/>
        </w:tcPr>
        <w:p w:rsidR="1850B00E" w:rsidP="1850B00E" w:rsidRDefault="1850B00E" w14:paraId="5AED9F51" w14:textId="77E50F84">
          <w:pPr>
            <w:pStyle w:val="Header"/>
            <w:bidi w:val="0"/>
            <w:ind w:left="-115"/>
            <w:jc w:val="left"/>
            <w:rPr>
              <w:rFonts w:ascii="Arial" w:hAnsi="Arial" w:eastAsia="Times New Roman" w:cs="Times New Roman"/>
              <w:sz w:val="18"/>
              <w:szCs w:val="18"/>
            </w:rPr>
          </w:pPr>
        </w:p>
      </w:tc>
      <w:tc>
        <w:tcPr>
          <w:tcW w:w="3210" w:type="dxa"/>
          <w:tcMar/>
        </w:tcPr>
        <w:p w:rsidR="1850B00E" w:rsidP="1850B00E" w:rsidRDefault="1850B00E" w14:paraId="73FB4794" w14:textId="37EEE114">
          <w:pPr>
            <w:pStyle w:val="Header"/>
            <w:bidi w:val="0"/>
            <w:jc w:val="center"/>
            <w:rPr>
              <w:rFonts w:ascii="Arial" w:hAnsi="Arial" w:eastAsia="Times New Roman" w:cs="Times New Roman"/>
              <w:sz w:val="18"/>
              <w:szCs w:val="18"/>
            </w:rPr>
          </w:pPr>
        </w:p>
      </w:tc>
      <w:tc>
        <w:tcPr>
          <w:tcW w:w="3210" w:type="dxa"/>
          <w:tcMar/>
        </w:tcPr>
        <w:p w:rsidR="1850B00E" w:rsidP="1850B00E" w:rsidRDefault="1850B00E" w14:paraId="12F1C53C" w14:textId="4ACEA3C1">
          <w:pPr>
            <w:pStyle w:val="Header"/>
            <w:bidi w:val="0"/>
            <w:ind w:right="-115"/>
            <w:jc w:val="right"/>
            <w:rPr>
              <w:rFonts w:ascii="Arial" w:hAnsi="Arial" w:eastAsia="Times New Roman" w:cs="Times New Roman"/>
              <w:sz w:val="18"/>
              <w:szCs w:val="18"/>
            </w:rPr>
          </w:pPr>
        </w:p>
      </w:tc>
    </w:tr>
  </w:tbl>
  <w:p w:rsidR="1850B00E" w:rsidP="1850B00E" w:rsidRDefault="1850B00E" w14:paraId="7852C2D8" w14:textId="2D7B1517">
    <w:pPr>
      <w:pStyle w:val="Header"/>
      <w:bidi w:val="0"/>
      <w:rPr>
        <w:rFonts w:ascii="Arial" w:hAnsi="Arial" w:eastAsia="Times New Roman" w:cs="Times New Roman"/>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1631"/>
    <w:multiLevelType w:val="multilevel"/>
    <w:tmpl w:val="1A8016A8"/>
    <w:lvl w:ilvl="0">
      <w:start w:val="1"/>
      <w:numFmt w:val="decimal"/>
      <w:pStyle w:val="Heading1"/>
      <w:lvlText w:val="%1"/>
      <w:lvlJc w:val="left"/>
      <w:pPr>
        <w:tabs>
          <w:tab w:val="num" w:pos="792"/>
        </w:tabs>
        <w:ind w:left="792" w:hanging="432"/>
      </w:pPr>
    </w:lvl>
    <w:lvl w:ilvl="1">
      <w:start w:val="1"/>
      <w:numFmt w:val="decimal"/>
      <w:pStyle w:val="Heading2"/>
      <w:lvlText w:val="%1.%2"/>
      <w:lvlJc w:val="left"/>
      <w:pPr>
        <w:tabs>
          <w:tab w:val="num" w:pos="936"/>
        </w:tabs>
        <w:ind w:left="93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1" w15:restartNumberingAfterBreak="0">
    <w:nsid w:val="05524372"/>
    <w:multiLevelType w:val="hybridMultilevel"/>
    <w:tmpl w:val="45486772"/>
    <w:lvl w:ilvl="0" w:tplc="DD6039DA">
      <w:start w:val="1"/>
      <w:numFmt w:val="bullet"/>
      <w:lvlText w:val=""/>
      <w:lvlJc w:val="left"/>
      <w:pPr>
        <w:tabs>
          <w:tab w:val="num" w:pos="644"/>
        </w:tabs>
        <w:ind w:left="624" w:hanging="34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5B06A76"/>
    <w:multiLevelType w:val="hybridMultilevel"/>
    <w:tmpl w:val="BD4EF80A"/>
    <w:lvl w:ilvl="0" w:tplc="B81A3F10">
      <w:numFmt w:val="decimal"/>
      <w:lvlText w:val="%1"/>
      <w:lvlJc w:val="left"/>
      <w:pPr>
        <w:tabs>
          <w:tab w:val="num" w:pos="1410"/>
        </w:tabs>
        <w:ind w:left="1410" w:hanging="705"/>
      </w:pPr>
      <w:rPr>
        <w:rFonts w:hint="default"/>
      </w:rPr>
    </w:lvl>
    <w:lvl w:ilvl="1" w:tplc="04130019" w:tentative="1">
      <w:start w:val="1"/>
      <w:numFmt w:val="lowerLetter"/>
      <w:lvlText w:val="%2."/>
      <w:lvlJc w:val="left"/>
      <w:pPr>
        <w:tabs>
          <w:tab w:val="num" w:pos="1785"/>
        </w:tabs>
        <w:ind w:left="1785" w:hanging="360"/>
      </w:pPr>
    </w:lvl>
    <w:lvl w:ilvl="2" w:tplc="0413001B" w:tentative="1">
      <w:start w:val="1"/>
      <w:numFmt w:val="lowerRoman"/>
      <w:lvlText w:val="%3."/>
      <w:lvlJc w:val="right"/>
      <w:pPr>
        <w:tabs>
          <w:tab w:val="num" w:pos="2505"/>
        </w:tabs>
        <w:ind w:left="2505" w:hanging="180"/>
      </w:pPr>
    </w:lvl>
    <w:lvl w:ilvl="3" w:tplc="0413000F" w:tentative="1">
      <w:start w:val="1"/>
      <w:numFmt w:val="decimal"/>
      <w:lvlText w:val="%4."/>
      <w:lvlJc w:val="left"/>
      <w:pPr>
        <w:tabs>
          <w:tab w:val="num" w:pos="3225"/>
        </w:tabs>
        <w:ind w:left="3225" w:hanging="360"/>
      </w:pPr>
    </w:lvl>
    <w:lvl w:ilvl="4" w:tplc="04130019" w:tentative="1">
      <w:start w:val="1"/>
      <w:numFmt w:val="lowerLetter"/>
      <w:lvlText w:val="%5."/>
      <w:lvlJc w:val="left"/>
      <w:pPr>
        <w:tabs>
          <w:tab w:val="num" w:pos="3945"/>
        </w:tabs>
        <w:ind w:left="3945" w:hanging="360"/>
      </w:pPr>
    </w:lvl>
    <w:lvl w:ilvl="5" w:tplc="0413001B" w:tentative="1">
      <w:start w:val="1"/>
      <w:numFmt w:val="lowerRoman"/>
      <w:lvlText w:val="%6."/>
      <w:lvlJc w:val="right"/>
      <w:pPr>
        <w:tabs>
          <w:tab w:val="num" w:pos="4665"/>
        </w:tabs>
        <w:ind w:left="4665" w:hanging="180"/>
      </w:pPr>
    </w:lvl>
    <w:lvl w:ilvl="6" w:tplc="0413000F" w:tentative="1">
      <w:start w:val="1"/>
      <w:numFmt w:val="decimal"/>
      <w:lvlText w:val="%7."/>
      <w:lvlJc w:val="left"/>
      <w:pPr>
        <w:tabs>
          <w:tab w:val="num" w:pos="5385"/>
        </w:tabs>
        <w:ind w:left="5385" w:hanging="360"/>
      </w:pPr>
    </w:lvl>
    <w:lvl w:ilvl="7" w:tplc="04130019" w:tentative="1">
      <w:start w:val="1"/>
      <w:numFmt w:val="lowerLetter"/>
      <w:lvlText w:val="%8."/>
      <w:lvlJc w:val="left"/>
      <w:pPr>
        <w:tabs>
          <w:tab w:val="num" w:pos="6105"/>
        </w:tabs>
        <w:ind w:left="6105" w:hanging="360"/>
      </w:pPr>
    </w:lvl>
    <w:lvl w:ilvl="8" w:tplc="0413001B" w:tentative="1">
      <w:start w:val="1"/>
      <w:numFmt w:val="lowerRoman"/>
      <w:lvlText w:val="%9."/>
      <w:lvlJc w:val="right"/>
      <w:pPr>
        <w:tabs>
          <w:tab w:val="num" w:pos="6825"/>
        </w:tabs>
        <w:ind w:left="6825" w:hanging="180"/>
      </w:pPr>
    </w:lvl>
  </w:abstractNum>
  <w:abstractNum w:abstractNumId="3" w15:restartNumberingAfterBreak="0">
    <w:nsid w:val="074509E0"/>
    <w:multiLevelType w:val="hybridMultilevel"/>
    <w:tmpl w:val="FFFFFFFF"/>
    <w:lvl w:ilvl="0" w:tplc="2174D6BE">
      <w:start w:val="1"/>
      <w:numFmt w:val="bullet"/>
      <w:lvlText w:val=""/>
      <w:lvlJc w:val="left"/>
      <w:pPr>
        <w:ind w:left="720" w:hanging="360"/>
      </w:pPr>
      <w:rPr>
        <w:rFonts w:hint="default" w:ascii="Symbol" w:hAnsi="Symbol"/>
      </w:rPr>
    </w:lvl>
    <w:lvl w:ilvl="1" w:tplc="C2920012">
      <w:start w:val="1"/>
      <w:numFmt w:val="bullet"/>
      <w:lvlText w:val="o"/>
      <w:lvlJc w:val="left"/>
      <w:pPr>
        <w:ind w:left="1440" w:hanging="360"/>
      </w:pPr>
      <w:rPr>
        <w:rFonts w:hint="default" w:ascii="Courier New" w:hAnsi="Courier New"/>
      </w:rPr>
    </w:lvl>
    <w:lvl w:ilvl="2" w:tplc="EB1C1F7A">
      <w:start w:val="1"/>
      <w:numFmt w:val="bullet"/>
      <w:lvlText w:val=""/>
      <w:lvlJc w:val="left"/>
      <w:pPr>
        <w:ind w:left="2160" w:hanging="360"/>
      </w:pPr>
      <w:rPr>
        <w:rFonts w:hint="default" w:ascii="Wingdings" w:hAnsi="Wingdings"/>
      </w:rPr>
    </w:lvl>
    <w:lvl w:ilvl="3" w:tplc="01CC4A1E">
      <w:start w:val="1"/>
      <w:numFmt w:val="bullet"/>
      <w:lvlText w:val=""/>
      <w:lvlJc w:val="left"/>
      <w:pPr>
        <w:ind w:left="2880" w:hanging="360"/>
      </w:pPr>
      <w:rPr>
        <w:rFonts w:hint="default" w:ascii="Symbol" w:hAnsi="Symbol"/>
      </w:rPr>
    </w:lvl>
    <w:lvl w:ilvl="4" w:tplc="E9F033BC">
      <w:start w:val="1"/>
      <w:numFmt w:val="bullet"/>
      <w:lvlText w:val="o"/>
      <w:lvlJc w:val="left"/>
      <w:pPr>
        <w:ind w:left="3600" w:hanging="360"/>
      </w:pPr>
      <w:rPr>
        <w:rFonts w:hint="default" w:ascii="Courier New" w:hAnsi="Courier New"/>
      </w:rPr>
    </w:lvl>
    <w:lvl w:ilvl="5" w:tplc="138C3F4C">
      <w:start w:val="1"/>
      <w:numFmt w:val="bullet"/>
      <w:lvlText w:val=""/>
      <w:lvlJc w:val="left"/>
      <w:pPr>
        <w:ind w:left="4320" w:hanging="360"/>
      </w:pPr>
      <w:rPr>
        <w:rFonts w:hint="default" w:ascii="Wingdings" w:hAnsi="Wingdings"/>
      </w:rPr>
    </w:lvl>
    <w:lvl w:ilvl="6" w:tplc="A1C6D374">
      <w:start w:val="1"/>
      <w:numFmt w:val="bullet"/>
      <w:lvlText w:val=""/>
      <w:lvlJc w:val="left"/>
      <w:pPr>
        <w:ind w:left="5040" w:hanging="360"/>
      </w:pPr>
      <w:rPr>
        <w:rFonts w:hint="default" w:ascii="Symbol" w:hAnsi="Symbol"/>
      </w:rPr>
    </w:lvl>
    <w:lvl w:ilvl="7" w:tplc="9552DBE6">
      <w:start w:val="1"/>
      <w:numFmt w:val="bullet"/>
      <w:lvlText w:val="o"/>
      <w:lvlJc w:val="left"/>
      <w:pPr>
        <w:ind w:left="5760" w:hanging="360"/>
      </w:pPr>
      <w:rPr>
        <w:rFonts w:hint="default" w:ascii="Courier New" w:hAnsi="Courier New"/>
      </w:rPr>
    </w:lvl>
    <w:lvl w:ilvl="8" w:tplc="9E001742">
      <w:start w:val="1"/>
      <w:numFmt w:val="bullet"/>
      <w:lvlText w:val=""/>
      <w:lvlJc w:val="left"/>
      <w:pPr>
        <w:ind w:left="6480" w:hanging="360"/>
      </w:pPr>
      <w:rPr>
        <w:rFonts w:hint="default" w:ascii="Wingdings" w:hAnsi="Wingdings"/>
      </w:rPr>
    </w:lvl>
  </w:abstractNum>
  <w:abstractNum w:abstractNumId="4" w15:restartNumberingAfterBreak="0">
    <w:nsid w:val="0AAC17EB"/>
    <w:multiLevelType w:val="hybridMultilevel"/>
    <w:tmpl w:val="73F85B4A"/>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15:restartNumberingAfterBreak="0">
    <w:nsid w:val="0BCE01D4"/>
    <w:multiLevelType w:val="hybridMultilevel"/>
    <w:tmpl w:val="BB484CC6"/>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6" w15:restartNumberingAfterBreak="0">
    <w:nsid w:val="0C275300"/>
    <w:multiLevelType w:val="hybridMultilevel"/>
    <w:tmpl w:val="538A6012"/>
    <w:lvl w:ilvl="0" w:tplc="FAEEFF56">
      <w:start w:val="1"/>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0CF84917"/>
    <w:multiLevelType w:val="hybridMultilevel"/>
    <w:tmpl w:val="5D585A4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11214A88"/>
    <w:multiLevelType w:val="hybridMultilevel"/>
    <w:tmpl w:val="F00A40AE"/>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13833819"/>
    <w:multiLevelType w:val="hybridMultilevel"/>
    <w:tmpl w:val="FFFFFFFF"/>
    <w:lvl w:ilvl="0" w:tplc="9AB0BFBC">
      <w:start w:val="1"/>
      <w:numFmt w:val="bullet"/>
      <w:lvlText w:val=""/>
      <w:lvlJc w:val="left"/>
      <w:pPr>
        <w:ind w:left="720" w:hanging="360"/>
      </w:pPr>
      <w:rPr>
        <w:rFonts w:hint="default" w:ascii="Symbol" w:hAnsi="Symbol"/>
      </w:rPr>
    </w:lvl>
    <w:lvl w:ilvl="1" w:tplc="3E580A7E">
      <w:start w:val="1"/>
      <w:numFmt w:val="bullet"/>
      <w:lvlText w:val="o"/>
      <w:lvlJc w:val="left"/>
      <w:pPr>
        <w:ind w:left="1440" w:hanging="360"/>
      </w:pPr>
      <w:rPr>
        <w:rFonts w:hint="default" w:ascii="Courier New" w:hAnsi="Courier New"/>
      </w:rPr>
    </w:lvl>
    <w:lvl w:ilvl="2" w:tplc="BD52931A">
      <w:start w:val="1"/>
      <w:numFmt w:val="bullet"/>
      <w:lvlText w:val=""/>
      <w:lvlJc w:val="left"/>
      <w:pPr>
        <w:ind w:left="2160" w:hanging="360"/>
      </w:pPr>
      <w:rPr>
        <w:rFonts w:hint="default" w:ascii="Wingdings" w:hAnsi="Wingdings"/>
      </w:rPr>
    </w:lvl>
    <w:lvl w:ilvl="3" w:tplc="D3D4156C">
      <w:start w:val="1"/>
      <w:numFmt w:val="bullet"/>
      <w:lvlText w:val=""/>
      <w:lvlJc w:val="left"/>
      <w:pPr>
        <w:ind w:left="2880" w:hanging="360"/>
      </w:pPr>
      <w:rPr>
        <w:rFonts w:hint="default" w:ascii="Symbol" w:hAnsi="Symbol"/>
      </w:rPr>
    </w:lvl>
    <w:lvl w:ilvl="4" w:tplc="2DBE5F4E">
      <w:start w:val="1"/>
      <w:numFmt w:val="bullet"/>
      <w:lvlText w:val="o"/>
      <w:lvlJc w:val="left"/>
      <w:pPr>
        <w:ind w:left="3600" w:hanging="360"/>
      </w:pPr>
      <w:rPr>
        <w:rFonts w:hint="default" w:ascii="Courier New" w:hAnsi="Courier New"/>
      </w:rPr>
    </w:lvl>
    <w:lvl w:ilvl="5" w:tplc="C7E40A64">
      <w:start w:val="1"/>
      <w:numFmt w:val="bullet"/>
      <w:lvlText w:val=""/>
      <w:lvlJc w:val="left"/>
      <w:pPr>
        <w:ind w:left="4320" w:hanging="360"/>
      </w:pPr>
      <w:rPr>
        <w:rFonts w:hint="default" w:ascii="Wingdings" w:hAnsi="Wingdings"/>
      </w:rPr>
    </w:lvl>
    <w:lvl w:ilvl="6" w:tplc="F74A89F4">
      <w:start w:val="1"/>
      <w:numFmt w:val="bullet"/>
      <w:lvlText w:val=""/>
      <w:lvlJc w:val="left"/>
      <w:pPr>
        <w:ind w:left="5040" w:hanging="360"/>
      </w:pPr>
      <w:rPr>
        <w:rFonts w:hint="default" w:ascii="Symbol" w:hAnsi="Symbol"/>
      </w:rPr>
    </w:lvl>
    <w:lvl w:ilvl="7" w:tplc="EF506CFE">
      <w:start w:val="1"/>
      <w:numFmt w:val="bullet"/>
      <w:lvlText w:val="o"/>
      <w:lvlJc w:val="left"/>
      <w:pPr>
        <w:ind w:left="5760" w:hanging="360"/>
      </w:pPr>
      <w:rPr>
        <w:rFonts w:hint="default" w:ascii="Courier New" w:hAnsi="Courier New"/>
      </w:rPr>
    </w:lvl>
    <w:lvl w:ilvl="8" w:tplc="CE44AE68">
      <w:start w:val="1"/>
      <w:numFmt w:val="bullet"/>
      <w:lvlText w:val=""/>
      <w:lvlJc w:val="left"/>
      <w:pPr>
        <w:ind w:left="6480" w:hanging="360"/>
      </w:pPr>
      <w:rPr>
        <w:rFonts w:hint="default" w:ascii="Wingdings" w:hAnsi="Wingdings"/>
      </w:rPr>
    </w:lvl>
  </w:abstractNum>
  <w:abstractNum w:abstractNumId="10" w15:restartNumberingAfterBreak="0">
    <w:nsid w:val="14EE336C"/>
    <w:multiLevelType w:val="hybridMultilevel"/>
    <w:tmpl w:val="8FAA0AA4"/>
    <w:lvl w:ilvl="0" w:tplc="F8BCF4EC">
      <w:start w:val="1"/>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1EB24DE1"/>
    <w:multiLevelType w:val="hybridMultilevel"/>
    <w:tmpl w:val="58D41A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0965F83"/>
    <w:multiLevelType w:val="hybridMultilevel"/>
    <w:tmpl w:val="FC24AA62"/>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3" w15:restartNumberingAfterBreak="0">
    <w:nsid w:val="27F464FB"/>
    <w:multiLevelType w:val="hybridMultilevel"/>
    <w:tmpl w:val="FFFFFFFF"/>
    <w:lvl w:ilvl="0" w:tplc="5D3889D4">
      <w:start w:val="1"/>
      <w:numFmt w:val="bullet"/>
      <w:lvlText w:val=""/>
      <w:lvlJc w:val="left"/>
      <w:pPr>
        <w:ind w:left="720" w:hanging="360"/>
      </w:pPr>
      <w:rPr>
        <w:rFonts w:hint="default" w:ascii="Symbol" w:hAnsi="Symbol"/>
      </w:rPr>
    </w:lvl>
    <w:lvl w:ilvl="1" w:tplc="1F4AB8C8">
      <w:start w:val="1"/>
      <w:numFmt w:val="bullet"/>
      <w:lvlText w:val="o"/>
      <w:lvlJc w:val="left"/>
      <w:pPr>
        <w:ind w:left="1440" w:hanging="360"/>
      </w:pPr>
      <w:rPr>
        <w:rFonts w:hint="default" w:ascii="Courier New" w:hAnsi="Courier New"/>
      </w:rPr>
    </w:lvl>
    <w:lvl w:ilvl="2" w:tplc="830AB00A">
      <w:start w:val="1"/>
      <w:numFmt w:val="bullet"/>
      <w:lvlText w:val=""/>
      <w:lvlJc w:val="left"/>
      <w:pPr>
        <w:ind w:left="2160" w:hanging="360"/>
      </w:pPr>
      <w:rPr>
        <w:rFonts w:hint="default" w:ascii="Wingdings" w:hAnsi="Wingdings"/>
      </w:rPr>
    </w:lvl>
    <w:lvl w:ilvl="3" w:tplc="F218108E">
      <w:start w:val="1"/>
      <w:numFmt w:val="bullet"/>
      <w:lvlText w:val=""/>
      <w:lvlJc w:val="left"/>
      <w:pPr>
        <w:ind w:left="2880" w:hanging="360"/>
      </w:pPr>
      <w:rPr>
        <w:rFonts w:hint="default" w:ascii="Symbol" w:hAnsi="Symbol"/>
      </w:rPr>
    </w:lvl>
    <w:lvl w:ilvl="4" w:tplc="61B4D4E0">
      <w:start w:val="1"/>
      <w:numFmt w:val="bullet"/>
      <w:lvlText w:val="o"/>
      <w:lvlJc w:val="left"/>
      <w:pPr>
        <w:ind w:left="3600" w:hanging="360"/>
      </w:pPr>
      <w:rPr>
        <w:rFonts w:hint="default" w:ascii="Courier New" w:hAnsi="Courier New"/>
      </w:rPr>
    </w:lvl>
    <w:lvl w:ilvl="5" w:tplc="2C7E630A">
      <w:start w:val="1"/>
      <w:numFmt w:val="bullet"/>
      <w:lvlText w:val=""/>
      <w:lvlJc w:val="left"/>
      <w:pPr>
        <w:ind w:left="4320" w:hanging="360"/>
      </w:pPr>
      <w:rPr>
        <w:rFonts w:hint="default" w:ascii="Wingdings" w:hAnsi="Wingdings"/>
      </w:rPr>
    </w:lvl>
    <w:lvl w:ilvl="6" w:tplc="06A8B3FE">
      <w:start w:val="1"/>
      <w:numFmt w:val="bullet"/>
      <w:lvlText w:val=""/>
      <w:lvlJc w:val="left"/>
      <w:pPr>
        <w:ind w:left="5040" w:hanging="360"/>
      </w:pPr>
      <w:rPr>
        <w:rFonts w:hint="default" w:ascii="Symbol" w:hAnsi="Symbol"/>
      </w:rPr>
    </w:lvl>
    <w:lvl w:ilvl="7" w:tplc="A37C6E4A">
      <w:start w:val="1"/>
      <w:numFmt w:val="bullet"/>
      <w:lvlText w:val="o"/>
      <w:lvlJc w:val="left"/>
      <w:pPr>
        <w:ind w:left="5760" w:hanging="360"/>
      </w:pPr>
      <w:rPr>
        <w:rFonts w:hint="default" w:ascii="Courier New" w:hAnsi="Courier New"/>
      </w:rPr>
    </w:lvl>
    <w:lvl w:ilvl="8" w:tplc="70FCEAEA">
      <w:start w:val="1"/>
      <w:numFmt w:val="bullet"/>
      <w:lvlText w:val=""/>
      <w:lvlJc w:val="left"/>
      <w:pPr>
        <w:ind w:left="6480" w:hanging="360"/>
      </w:pPr>
      <w:rPr>
        <w:rFonts w:hint="default" w:ascii="Wingdings" w:hAnsi="Wingdings"/>
      </w:rPr>
    </w:lvl>
  </w:abstractNum>
  <w:abstractNum w:abstractNumId="14" w15:restartNumberingAfterBreak="0">
    <w:nsid w:val="29A728E3"/>
    <w:multiLevelType w:val="hybridMultilevel"/>
    <w:tmpl w:val="D9AA023A"/>
    <w:lvl w:ilvl="0" w:tplc="04989FDA">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2A0B2231"/>
    <w:multiLevelType w:val="hybridMultilevel"/>
    <w:tmpl w:val="FFFFFFFF"/>
    <w:lvl w:ilvl="0" w:tplc="E5F693FE">
      <w:start w:val="1"/>
      <w:numFmt w:val="bullet"/>
      <w:lvlText w:val=""/>
      <w:lvlJc w:val="left"/>
      <w:pPr>
        <w:ind w:left="720" w:hanging="360"/>
      </w:pPr>
      <w:rPr>
        <w:rFonts w:hint="default" w:ascii="Symbol" w:hAnsi="Symbol"/>
      </w:rPr>
    </w:lvl>
    <w:lvl w:ilvl="1" w:tplc="211C8060">
      <w:start w:val="1"/>
      <w:numFmt w:val="bullet"/>
      <w:lvlText w:val="o"/>
      <w:lvlJc w:val="left"/>
      <w:pPr>
        <w:ind w:left="1440" w:hanging="360"/>
      </w:pPr>
      <w:rPr>
        <w:rFonts w:hint="default" w:ascii="Courier New" w:hAnsi="Courier New"/>
      </w:rPr>
    </w:lvl>
    <w:lvl w:ilvl="2" w:tplc="5AD648BE">
      <w:start w:val="1"/>
      <w:numFmt w:val="bullet"/>
      <w:lvlText w:val=""/>
      <w:lvlJc w:val="left"/>
      <w:pPr>
        <w:ind w:left="2160" w:hanging="360"/>
      </w:pPr>
      <w:rPr>
        <w:rFonts w:hint="default" w:ascii="Wingdings" w:hAnsi="Wingdings"/>
      </w:rPr>
    </w:lvl>
    <w:lvl w:ilvl="3" w:tplc="32FC6472">
      <w:start w:val="1"/>
      <w:numFmt w:val="bullet"/>
      <w:lvlText w:val=""/>
      <w:lvlJc w:val="left"/>
      <w:pPr>
        <w:ind w:left="2880" w:hanging="360"/>
      </w:pPr>
      <w:rPr>
        <w:rFonts w:hint="default" w:ascii="Symbol" w:hAnsi="Symbol"/>
      </w:rPr>
    </w:lvl>
    <w:lvl w:ilvl="4" w:tplc="F7E80954">
      <w:start w:val="1"/>
      <w:numFmt w:val="bullet"/>
      <w:lvlText w:val="o"/>
      <w:lvlJc w:val="left"/>
      <w:pPr>
        <w:ind w:left="3600" w:hanging="360"/>
      </w:pPr>
      <w:rPr>
        <w:rFonts w:hint="default" w:ascii="Courier New" w:hAnsi="Courier New"/>
      </w:rPr>
    </w:lvl>
    <w:lvl w:ilvl="5" w:tplc="50042D6C">
      <w:start w:val="1"/>
      <w:numFmt w:val="bullet"/>
      <w:lvlText w:val=""/>
      <w:lvlJc w:val="left"/>
      <w:pPr>
        <w:ind w:left="4320" w:hanging="360"/>
      </w:pPr>
      <w:rPr>
        <w:rFonts w:hint="default" w:ascii="Wingdings" w:hAnsi="Wingdings"/>
      </w:rPr>
    </w:lvl>
    <w:lvl w:ilvl="6" w:tplc="FE825AF8">
      <w:start w:val="1"/>
      <w:numFmt w:val="bullet"/>
      <w:lvlText w:val=""/>
      <w:lvlJc w:val="left"/>
      <w:pPr>
        <w:ind w:left="5040" w:hanging="360"/>
      </w:pPr>
      <w:rPr>
        <w:rFonts w:hint="default" w:ascii="Symbol" w:hAnsi="Symbol"/>
      </w:rPr>
    </w:lvl>
    <w:lvl w:ilvl="7" w:tplc="759A10A8">
      <w:start w:val="1"/>
      <w:numFmt w:val="bullet"/>
      <w:lvlText w:val="o"/>
      <w:lvlJc w:val="left"/>
      <w:pPr>
        <w:ind w:left="5760" w:hanging="360"/>
      </w:pPr>
      <w:rPr>
        <w:rFonts w:hint="default" w:ascii="Courier New" w:hAnsi="Courier New"/>
      </w:rPr>
    </w:lvl>
    <w:lvl w:ilvl="8" w:tplc="58261C46">
      <w:start w:val="1"/>
      <w:numFmt w:val="bullet"/>
      <w:lvlText w:val=""/>
      <w:lvlJc w:val="left"/>
      <w:pPr>
        <w:ind w:left="6480" w:hanging="360"/>
      </w:pPr>
      <w:rPr>
        <w:rFonts w:hint="default" w:ascii="Wingdings" w:hAnsi="Wingdings"/>
      </w:rPr>
    </w:lvl>
  </w:abstractNum>
  <w:abstractNum w:abstractNumId="16" w15:restartNumberingAfterBreak="0">
    <w:nsid w:val="2CB717F3"/>
    <w:multiLevelType w:val="hybridMultilevel"/>
    <w:tmpl w:val="1A1C2300"/>
    <w:lvl w:ilvl="0" w:tplc="DD6039DA">
      <w:start w:val="1"/>
      <w:numFmt w:val="bullet"/>
      <w:lvlText w:val=""/>
      <w:lvlJc w:val="left"/>
      <w:pPr>
        <w:tabs>
          <w:tab w:val="num" w:pos="644"/>
        </w:tabs>
        <w:ind w:left="624" w:hanging="34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2CCF3481"/>
    <w:multiLevelType w:val="hybridMultilevel"/>
    <w:tmpl w:val="D9D458E8"/>
    <w:lvl w:ilvl="0" w:tplc="DD6039DA">
      <w:start w:val="1"/>
      <w:numFmt w:val="bullet"/>
      <w:lvlText w:val=""/>
      <w:lvlJc w:val="left"/>
      <w:pPr>
        <w:tabs>
          <w:tab w:val="num" w:pos="644"/>
        </w:tabs>
        <w:ind w:left="624" w:hanging="34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2F0351EF"/>
    <w:multiLevelType w:val="hybridMultilevel"/>
    <w:tmpl w:val="9FD8C73E"/>
    <w:lvl w:ilvl="0" w:tplc="04A8241C">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9" w15:restartNumberingAfterBreak="0">
    <w:nsid w:val="31D154E7"/>
    <w:multiLevelType w:val="hybridMultilevel"/>
    <w:tmpl w:val="FFFFFFFF"/>
    <w:lvl w:ilvl="0" w:tplc="D92287FE">
      <w:start w:val="1"/>
      <w:numFmt w:val="bullet"/>
      <w:lvlText w:val=""/>
      <w:lvlJc w:val="left"/>
      <w:pPr>
        <w:ind w:left="720" w:hanging="360"/>
      </w:pPr>
      <w:rPr>
        <w:rFonts w:hint="default" w:ascii="Symbol" w:hAnsi="Symbol"/>
      </w:rPr>
    </w:lvl>
    <w:lvl w:ilvl="1" w:tplc="B8CC060E">
      <w:start w:val="1"/>
      <w:numFmt w:val="bullet"/>
      <w:lvlText w:val="o"/>
      <w:lvlJc w:val="left"/>
      <w:pPr>
        <w:ind w:left="1440" w:hanging="360"/>
      </w:pPr>
      <w:rPr>
        <w:rFonts w:hint="default" w:ascii="Courier New" w:hAnsi="Courier New"/>
      </w:rPr>
    </w:lvl>
    <w:lvl w:ilvl="2" w:tplc="AAE479FA">
      <w:start w:val="1"/>
      <w:numFmt w:val="bullet"/>
      <w:lvlText w:val=""/>
      <w:lvlJc w:val="left"/>
      <w:pPr>
        <w:ind w:left="2160" w:hanging="360"/>
      </w:pPr>
      <w:rPr>
        <w:rFonts w:hint="default" w:ascii="Wingdings" w:hAnsi="Wingdings"/>
      </w:rPr>
    </w:lvl>
    <w:lvl w:ilvl="3" w:tplc="081C88F8">
      <w:start w:val="1"/>
      <w:numFmt w:val="bullet"/>
      <w:lvlText w:val=""/>
      <w:lvlJc w:val="left"/>
      <w:pPr>
        <w:ind w:left="2880" w:hanging="360"/>
      </w:pPr>
      <w:rPr>
        <w:rFonts w:hint="default" w:ascii="Symbol" w:hAnsi="Symbol"/>
      </w:rPr>
    </w:lvl>
    <w:lvl w:ilvl="4" w:tplc="36F25730">
      <w:start w:val="1"/>
      <w:numFmt w:val="bullet"/>
      <w:lvlText w:val="o"/>
      <w:lvlJc w:val="left"/>
      <w:pPr>
        <w:ind w:left="3600" w:hanging="360"/>
      </w:pPr>
      <w:rPr>
        <w:rFonts w:hint="default" w:ascii="Courier New" w:hAnsi="Courier New"/>
      </w:rPr>
    </w:lvl>
    <w:lvl w:ilvl="5" w:tplc="1DF0E430">
      <w:start w:val="1"/>
      <w:numFmt w:val="bullet"/>
      <w:lvlText w:val=""/>
      <w:lvlJc w:val="left"/>
      <w:pPr>
        <w:ind w:left="4320" w:hanging="360"/>
      </w:pPr>
      <w:rPr>
        <w:rFonts w:hint="default" w:ascii="Wingdings" w:hAnsi="Wingdings"/>
      </w:rPr>
    </w:lvl>
    <w:lvl w:ilvl="6" w:tplc="92F8C438">
      <w:start w:val="1"/>
      <w:numFmt w:val="bullet"/>
      <w:lvlText w:val=""/>
      <w:lvlJc w:val="left"/>
      <w:pPr>
        <w:ind w:left="5040" w:hanging="360"/>
      </w:pPr>
      <w:rPr>
        <w:rFonts w:hint="default" w:ascii="Symbol" w:hAnsi="Symbol"/>
      </w:rPr>
    </w:lvl>
    <w:lvl w:ilvl="7" w:tplc="35F0C5CA">
      <w:start w:val="1"/>
      <w:numFmt w:val="bullet"/>
      <w:lvlText w:val="o"/>
      <w:lvlJc w:val="left"/>
      <w:pPr>
        <w:ind w:left="5760" w:hanging="360"/>
      </w:pPr>
      <w:rPr>
        <w:rFonts w:hint="default" w:ascii="Courier New" w:hAnsi="Courier New"/>
      </w:rPr>
    </w:lvl>
    <w:lvl w:ilvl="8" w:tplc="8048D570">
      <w:start w:val="1"/>
      <w:numFmt w:val="bullet"/>
      <w:lvlText w:val=""/>
      <w:lvlJc w:val="left"/>
      <w:pPr>
        <w:ind w:left="6480" w:hanging="360"/>
      </w:pPr>
      <w:rPr>
        <w:rFonts w:hint="default" w:ascii="Wingdings" w:hAnsi="Wingdings"/>
      </w:rPr>
    </w:lvl>
  </w:abstractNum>
  <w:abstractNum w:abstractNumId="20" w15:restartNumberingAfterBreak="0">
    <w:nsid w:val="37E513B9"/>
    <w:multiLevelType w:val="hybridMultilevel"/>
    <w:tmpl w:val="8BE09AC2"/>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38000ADB"/>
    <w:multiLevelType w:val="multilevel"/>
    <w:tmpl w:val="359056EC"/>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088"/>
        </w:tabs>
        <w:ind w:left="2088" w:hanging="648"/>
      </w:p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22" w15:restartNumberingAfterBreak="0">
    <w:nsid w:val="3DBA400A"/>
    <w:multiLevelType w:val="hybridMultilevel"/>
    <w:tmpl w:val="223CD4B0"/>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15:restartNumberingAfterBreak="0">
    <w:nsid w:val="3E307CB6"/>
    <w:multiLevelType w:val="hybridMultilevel"/>
    <w:tmpl w:val="62581E5E"/>
    <w:lvl w:ilvl="0" w:tplc="5888D596">
      <w:numFmt w:val="bullet"/>
      <w:lvlText w:val="-"/>
      <w:lvlJc w:val="left"/>
      <w:pPr>
        <w:tabs>
          <w:tab w:val="num" w:pos="360"/>
        </w:tabs>
        <w:ind w:left="284" w:hanging="284"/>
      </w:pPr>
      <w:rPr>
        <w:rFonts w:hint="default" w:hAnsi="Arial" w:eastAsia="Times New Roman"/>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468A6515"/>
    <w:multiLevelType w:val="hybridMultilevel"/>
    <w:tmpl w:val="3B1036A2"/>
    <w:lvl w:ilvl="0" w:tplc="04130001">
      <w:start w:val="1"/>
      <w:numFmt w:val="bullet"/>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4FAB246E"/>
    <w:multiLevelType w:val="hybridMultilevel"/>
    <w:tmpl w:val="8640C474"/>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3F65DD7"/>
    <w:multiLevelType w:val="hybridMultilevel"/>
    <w:tmpl w:val="B79446C2"/>
    <w:lvl w:ilvl="0" w:tplc="5DF8590C">
      <w:start w:val="1"/>
      <w:numFmt w:val="decimal"/>
      <w:lvlText w:val="%1"/>
      <w:lvlJc w:val="left"/>
      <w:pPr>
        <w:tabs>
          <w:tab w:val="num" w:pos="1410"/>
        </w:tabs>
        <w:ind w:left="1410" w:hanging="705"/>
      </w:pPr>
      <w:rPr>
        <w:rFonts w:hint="default"/>
      </w:rPr>
    </w:lvl>
    <w:lvl w:ilvl="1" w:tplc="04130019" w:tentative="1">
      <w:start w:val="1"/>
      <w:numFmt w:val="lowerLetter"/>
      <w:lvlText w:val="%2."/>
      <w:lvlJc w:val="left"/>
      <w:pPr>
        <w:tabs>
          <w:tab w:val="num" w:pos="1785"/>
        </w:tabs>
        <w:ind w:left="1785" w:hanging="360"/>
      </w:pPr>
    </w:lvl>
    <w:lvl w:ilvl="2" w:tplc="0413001B" w:tentative="1">
      <w:start w:val="1"/>
      <w:numFmt w:val="lowerRoman"/>
      <w:lvlText w:val="%3."/>
      <w:lvlJc w:val="right"/>
      <w:pPr>
        <w:tabs>
          <w:tab w:val="num" w:pos="2505"/>
        </w:tabs>
        <w:ind w:left="2505" w:hanging="180"/>
      </w:pPr>
    </w:lvl>
    <w:lvl w:ilvl="3" w:tplc="0413000F" w:tentative="1">
      <w:start w:val="1"/>
      <w:numFmt w:val="decimal"/>
      <w:lvlText w:val="%4."/>
      <w:lvlJc w:val="left"/>
      <w:pPr>
        <w:tabs>
          <w:tab w:val="num" w:pos="3225"/>
        </w:tabs>
        <w:ind w:left="3225" w:hanging="360"/>
      </w:pPr>
    </w:lvl>
    <w:lvl w:ilvl="4" w:tplc="04130019" w:tentative="1">
      <w:start w:val="1"/>
      <w:numFmt w:val="lowerLetter"/>
      <w:lvlText w:val="%5."/>
      <w:lvlJc w:val="left"/>
      <w:pPr>
        <w:tabs>
          <w:tab w:val="num" w:pos="3945"/>
        </w:tabs>
        <w:ind w:left="3945" w:hanging="360"/>
      </w:pPr>
    </w:lvl>
    <w:lvl w:ilvl="5" w:tplc="0413001B" w:tentative="1">
      <w:start w:val="1"/>
      <w:numFmt w:val="lowerRoman"/>
      <w:lvlText w:val="%6."/>
      <w:lvlJc w:val="right"/>
      <w:pPr>
        <w:tabs>
          <w:tab w:val="num" w:pos="4665"/>
        </w:tabs>
        <w:ind w:left="4665" w:hanging="180"/>
      </w:pPr>
    </w:lvl>
    <w:lvl w:ilvl="6" w:tplc="0413000F" w:tentative="1">
      <w:start w:val="1"/>
      <w:numFmt w:val="decimal"/>
      <w:lvlText w:val="%7."/>
      <w:lvlJc w:val="left"/>
      <w:pPr>
        <w:tabs>
          <w:tab w:val="num" w:pos="5385"/>
        </w:tabs>
        <w:ind w:left="5385" w:hanging="360"/>
      </w:pPr>
    </w:lvl>
    <w:lvl w:ilvl="7" w:tplc="04130019" w:tentative="1">
      <w:start w:val="1"/>
      <w:numFmt w:val="lowerLetter"/>
      <w:lvlText w:val="%8."/>
      <w:lvlJc w:val="left"/>
      <w:pPr>
        <w:tabs>
          <w:tab w:val="num" w:pos="6105"/>
        </w:tabs>
        <w:ind w:left="6105" w:hanging="360"/>
      </w:pPr>
    </w:lvl>
    <w:lvl w:ilvl="8" w:tplc="0413001B" w:tentative="1">
      <w:start w:val="1"/>
      <w:numFmt w:val="lowerRoman"/>
      <w:lvlText w:val="%9."/>
      <w:lvlJc w:val="right"/>
      <w:pPr>
        <w:tabs>
          <w:tab w:val="num" w:pos="6825"/>
        </w:tabs>
        <w:ind w:left="6825" w:hanging="180"/>
      </w:pPr>
    </w:lvl>
  </w:abstractNum>
  <w:abstractNum w:abstractNumId="27" w15:restartNumberingAfterBreak="0">
    <w:nsid w:val="5F3377F6"/>
    <w:multiLevelType w:val="hybridMultilevel"/>
    <w:tmpl w:val="B6EACD6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8" w15:restartNumberingAfterBreak="0">
    <w:nsid w:val="64F13F0F"/>
    <w:multiLevelType w:val="hybridMultilevel"/>
    <w:tmpl w:val="FFFFFFFF"/>
    <w:lvl w:ilvl="0" w:tplc="E7C6188C">
      <w:start w:val="1"/>
      <w:numFmt w:val="bullet"/>
      <w:lvlText w:val=""/>
      <w:lvlJc w:val="left"/>
      <w:pPr>
        <w:ind w:left="720" w:hanging="360"/>
      </w:pPr>
      <w:rPr>
        <w:rFonts w:hint="default" w:ascii="Symbol" w:hAnsi="Symbol"/>
      </w:rPr>
    </w:lvl>
    <w:lvl w:ilvl="1" w:tplc="362804F2">
      <w:start w:val="1"/>
      <w:numFmt w:val="bullet"/>
      <w:lvlText w:val="o"/>
      <w:lvlJc w:val="left"/>
      <w:pPr>
        <w:ind w:left="1440" w:hanging="360"/>
      </w:pPr>
      <w:rPr>
        <w:rFonts w:hint="default" w:ascii="Courier New" w:hAnsi="Courier New"/>
      </w:rPr>
    </w:lvl>
    <w:lvl w:ilvl="2" w:tplc="21841B3C">
      <w:start w:val="1"/>
      <w:numFmt w:val="bullet"/>
      <w:lvlText w:val=""/>
      <w:lvlJc w:val="left"/>
      <w:pPr>
        <w:ind w:left="2160" w:hanging="360"/>
      </w:pPr>
      <w:rPr>
        <w:rFonts w:hint="default" w:ascii="Wingdings" w:hAnsi="Wingdings"/>
      </w:rPr>
    </w:lvl>
    <w:lvl w:ilvl="3" w:tplc="33103F42">
      <w:start w:val="1"/>
      <w:numFmt w:val="bullet"/>
      <w:lvlText w:val=""/>
      <w:lvlJc w:val="left"/>
      <w:pPr>
        <w:ind w:left="2880" w:hanging="360"/>
      </w:pPr>
      <w:rPr>
        <w:rFonts w:hint="default" w:ascii="Symbol" w:hAnsi="Symbol"/>
      </w:rPr>
    </w:lvl>
    <w:lvl w:ilvl="4" w:tplc="50A07F50">
      <w:start w:val="1"/>
      <w:numFmt w:val="bullet"/>
      <w:lvlText w:val="o"/>
      <w:lvlJc w:val="left"/>
      <w:pPr>
        <w:ind w:left="3600" w:hanging="360"/>
      </w:pPr>
      <w:rPr>
        <w:rFonts w:hint="default" w:ascii="Courier New" w:hAnsi="Courier New"/>
      </w:rPr>
    </w:lvl>
    <w:lvl w:ilvl="5" w:tplc="A4C6D0BA">
      <w:start w:val="1"/>
      <w:numFmt w:val="bullet"/>
      <w:lvlText w:val=""/>
      <w:lvlJc w:val="left"/>
      <w:pPr>
        <w:ind w:left="4320" w:hanging="360"/>
      </w:pPr>
      <w:rPr>
        <w:rFonts w:hint="default" w:ascii="Wingdings" w:hAnsi="Wingdings"/>
      </w:rPr>
    </w:lvl>
    <w:lvl w:ilvl="6" w:tplc="F10E42CA">
      <w:start w:val="1"/>
      <w:numFmt w:val="bullet"/>
      <w:lvlText w:val=""/>
      <w:lvlJc w:val="left"/>
      <w:pPr>
        <w:ind w:left="5040" w:hanging="360"/>
      </w:pPr>
      <w:rPr>
        <w:rFonts w:hint="default" w:ascii="Symbol" w:hAnsi="Symbol"/>
      </w:rPr>
    </w:lvl>
    <w:lvl w:ilvl="7" w:tplc="8C923424">
      <w:start w:val="1"/>
      <w:numFmt w:val="bullet"/>
      <w:lvlText w:val="o"/>
      <w:lvlJc w:val="left"/>
      <w:pPr>
        <w:ind w:left="5760" w:hanging="360"/>
      </w:pPr>
      <w:rPr>
        <w:rFonts w:hint="default" w:ascii="Courier New" w:hAnsi="Courier New"/>
      </w:rPr>
    </w:lvl>
    <w:lvl w:ilvl="8" w:tplc="AC04811C">
      <w:start w:val="1"/>
      <w:numFmt w:val="bullet"/>
      <w:lvlText w:val=""/>
      <w:lvlJc w:val="left"/>
      <w:pPr>
        <w:ind w:left="6480" w:hanging="360"/>
      </w:pPr>
      <w:rPr>
        <w:rFonts w:hint="default" w:ascii="Wingdings" w:hAnsi="Wingdings"/>
      </w:rPr>
    </w:lvl>
  </w:abstractNum>
  <w:abstractNum w:abstractNumId="29" w15:restartNumberingAfterBreak="0">
    <w:nsid w:val="71453475"/>
    <w:multiLevelType w:val="hybridMultilevel"/>
    <w:tmpl w:val="4DB0DAEE"/>
    <w:lvl w:ilvl="0" w:tplc="0413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0" w15:restartNumberingAfterBreak="0">
    <w:nsid w:val="773E6462"/>
    <w:multiLevelType w:val="hybridMultilevel"/>
    <w:tmpl w:val="4A842432"/>
    <w:lvl w:ilvl="0" w:tplc="466610FE">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1" w15:restartNumberingAfterBreak="0">
    <w:nsid w:val="7D5A3851"/>
    <w:multiLevelType w:val="hybridMultilevel"/>
    <w:tmpl w:val="579EC314"/>
    <w:lvl w:ilvl="0" w:tplc="DD6039DA">
      <w:start w:val="1"/>
      <w:numFmt w:val="bullet"/>
      <w:lvlText w:val=""/>
      <w:lvlJc w:val="left"/>
      <w:pPr>
        <w:tabs>
          <w:tab w:val="num" w:pos="644"/>
        </w:tabs>
        <w:ind w:left="624" w:hanging="34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num w:numId="1" w16cid:durableId="1995790310">
    <w:abstractNumId w:val="26"/>
  </w:num>
  <w:num w:numId="2" w16cid:durableId="1669988903">
    <w:abstractNumId w:val="2"/>
  </w:num>
  <w:num w:numId="3" w16cid:durableId="1283875856">
    <w:abstractNumId w:val="0"/>
  </w:num>
  <w:num w:numId="4" w16cid:durableId="1034967527">
    <w:abstractNumId w:val="21"/>
  </w:num>
  <w:num w:numId="5" w16cid:durableId="105857425">
    <w:abstractNumId w:val="31"/>
  </w:num>
  <w:num w:numId="6" w16cid:durableId="120148684">
    <w:abstractNumId w:val="17"/>
  </w:num>
  <w:num w:numId="7" w16cid:durableId="238101533">
    <w:abstractNumId w:val="16"/>
  </w:num>
  <w:num w:numId="8" w16cid:durableId="456142084">
    <w:abstractNumId w:val="1"/>
  </w:num>
  <w:num w:numId="9" w16cid:durableId="636111437">
    <w:abstractNumId w:val="5"/>
  </w:num>
  <w:num w:numId="10" w16cid:durableId="937299572">
    <w:abstractNumId w:val="25"/>
  </w:num>
  <w:num w:numId="11" w16cid:durableId="978343819">
    <w:abstractNumId w:val="12"/>
  </w:num>
  <w:num w:numId="12" w16cid:durableId="2013071716">
    <w:abstractNumId w:val="4"/>
  </w:num>
  <w:num w:numId="13" w16cid:durableId="1038551260">
    <w:abstractNumId w:val="24"/>
  </w:num>
  <w:num w:numId="14" w16cid:durableId="437869188">
    <w:abstractNumId w:val="20"/>
  </w:num>
  <w:num w:numId="15" w16cid:durableId="935019192">
    <w:abstractNumId w:val="22"/>
  </w:num>
  <w:num w:numId="16" w16cid:durableId="1640569095">
    <w:abstractNumId w:val="8"/>
  </w:num>
  <w:num w:numId="17" w16cid:durableId="1278291941">
    <w:abstractNumId w:val="23"/>
  </w:num>
  <w:num w:numId="18" w16cid:durableId="1187864869">
    <w:abstractNumId w:val="6"/>
  </w:num>
  <w:num w:numId="19" w16cid:durableId="537008333">
    <w:abstractNumId w:val="10"/>
  </w:num>
  <w:num w:numId="20" w16cid:durableId="809128306">
    <w:abstractNumId w:val="18"/>
  </w:num>
  <w:num w:numId="21" w16cid:durableId="504327534">
    <w:abstractNumId w:val="11"/>
  </w:num>
  <w:num w:numId="22" w16cid:durableId="1134175962">
    <w:abstractNumId w:val="0"/>
  </w:num>
  <w:num w:numId="23" w16cid:durableId="1754820139">
    <w:abstractNumId w:val="0"/>
  </w:num>
  <w:num w:numId="24" w16cid:durableId="63115764">
    <w:abstractNumId w:val="0"/>
  </w:num>
  <w:num w:numId="25" w16cid:durableId="728839753">
    <w:abstractNumId w:val="0"/>
  </w:num>
  <w:num w:numId="26" w16cid:durableId="14054919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80779004">
    <w:abstractNumId w:val="0"/>
  </w:num>
  <w:num w:numId="28" w16cid:durableId="1307467816">
    <w:abstractNumId w:val="27"/>
  </w:num>
  <w:num w:numId="29" w16cid:durableId="1176655414">
    <w:abstractNumId w:val="7"/>
  </w:num>
  <w:num w:numId="30" w16cid:durableId="10354692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88019841">
    <w:abstractNumId w:val="14"/>
  </w:num>
  <w:num w:numId="32" w16cid:durableId="463498661">
    <w:abstractNumId w:val="30"/>
  </w:num>
  <w:num w:numId="33" w16cid:durableId="1104615206">
    <w:abstractNumId w:val="29"/>
  </w:num>
  <w:num w:numId="34" w16cid:durableId="913472978">
    <w:abstractNumId w:val="19"/>
  </w:num>
  <w:num w:numId="35" w16cid:durableId="1980333666">
    <w:abstractNumId w:val="9"/>
  </w:num>
  <w:num w:numId="36" w16cid:durableId="1320962928">
    <w:abstractNumId w:val="3"/>
  </w:num>
  <w:num w:numId="37" w16cid:durableId="1777823220">
    <w:abstractNumId w:val="13"/>
  </w:num>
  <w:num w:numId="38" w16cid:durableId="1561401975">
    <w:abstractNumId w:val="15"/>
  </w:num>
  <w:num w:numId="39" w16cid:durableId="222570415">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activeWritingStyle w:lang="nl-NL" w:vendorID="1" w:dllVersion="512" w:checkStyle="1"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drawingGridHorizontalSpacing w:val="165"/>
  <w:displayVerticalDrawingGridEvery w:val="2"/>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94"/>
    <w:rsid w:val="0001038E"/>
    <w:rsid w:val="00014B05"/>
    <w:rsid w:val="00014E99"/>
    <w:rsid w:val="00015666"/>
    <w:rsid w:val="000211F9"/>
    <w:rsid w:val="00022EED"/>
    <w:rsid w:val="0002509E"/>
    <w:rsid w:val="00025B1F"/>
    <w:rsid w:val="00027681"/>
    <w:rsid w:val="00030F1B"/>
    <w:rsid w:val="00034D1B"/>
    <w:rsid w:val="000367AE"/>
    <w:rsid w:val="000406B6"/>
    <w:rsid w:val="00041708"/>
    <w:rsid w:val="00043302"/>
    <w:rsid w:val="00043E49"/>
    <w:rsid w:val="00047856"/>
    <w:rsid w:val="0005042A"/>
    <w:rsid w:val="0005115C"/>
    <w:rsid w:val="00052A2D"/>
    <w:rsid w:val="000551C0"/>
    <w:rsid w:val="000635F5"/>
    <w:rsid w:val="00064342"/>
    <w:rsid w:val="00070428"/>
    <w:rsid w:val="0007218C"/>
    <w:rsid w:val="00073B9C"/>
    <w:rsid w:val="00076A1F"/>
    <w:rsid w:val="0008047A"/>
    <w:rsid w:val="00084731"/>
    <w:rsid w:val="00092095"/>
    <w:rsid w:val="0009468C"/>
    <w:rsid w:val="0009498B"/>
    <w:rsid w:val="00095894"/>
    <w:rsid w:val="000B1463"/>
    <w:rsid w:val="000C05D2"/>
    <w:rsid w:val="000D4B22"/>
    <w:rsid w:val="000D4D65"/>
    <w:rsid w:val="000E2C00"/>
    <w:rsid w:val="000E3927"/>
    <w:rsid w:val="000F192C"/>
    <w:rsid w:val="000F422E"/>
    <w:rsid w:val="000F6CB1"/>
    <w:rsid w:val="0010388F"/>
    <w:rsid w:val="00104A5E"/>
    <w:rsid w:val="00112A49"/>
    <w:rsid w:val="00112F91"/>
    <w:rsid w:val="00113384"/>
    <w:rsid w:val="001148F9"/>
    <w:rsid w:val="0012012C"/>
    <w:rsid w:val="0012132F"/>
    <w:rsid w:val="001217D7"/>
    <w:rsid w:val="00123377"/>
    <w:rsid w:val="001279C8"/>
    <w:rsid w:val="00132F8F"/>
    <w:rsid w:val="00137332"/>
    <w:rsid w:val="00141EE9"/>
    <w:rsid w:val="00142A24"/>
    <w:rsid w:val="001449F8"/>
    <w:rsid w:val="00145220"/>
    <w:rsid w:val="001508A8"/>
    <w:rsid w:val="0015446B"/>
    <w:rsid w:val="0015747B"/>
    <w:rsid w:val="001604F8"/>
    <w:rsid w:val="00161ADB"/>
    <w:rsid w:val="00164B94"/>
    <w:rsid w:val="00165796"/>
    <w:rsid w:val="0017143A"/>
    <w:rsid w:val="00171774"/>
    <w:rsid w:val="001759EC"/>
    <w:rsid w:val="00186BB5"/>
    <w:rsid w:val="00187AFE"/>
    <w:rsid w:val="001920FE"/>
    <w:rsid w:val="001934EF"/>
    <w:rsid w:val="001A10E9"/>
    <w:rsid w:val="001A2D2E"/>
    <w:rsid w:val="001A4F01"/>
    <w:rsid w:val="001A5841"/>
    <w:rsid w:val="001A6436"/>
    <w:rsid w:val="001B043F"/>
    <w:rsid w:val="001B0D23"/>
    <w:rsid w:val="001B46BB"/>
    <w:rsid w:val="001B7592"/>
    <w:rsid w:val="001C081E"/>
    <w:rsid w:val="001C0F9B"/>
    <w:rsid w:val="001C1E94"/>
    <w:rsid w:val="001C6C80"/>
    <w:rsid w:val="001D1D88"/>
    <w:rsid w:val="001D22AF"/>
    <w:rsid w:val="001D3147"/>
    <w:rsid w:val="001E017C"/>
    <w:rsid w:val="001E7242"/>
    <w:rsid w:val="001F0B16"/>
    <w:rsid w:val="001F5DA7"/>
    <w:rsid w:val="00201180"/>
    <w:rsid w:val="00204310"/>
    <w:rsid w:val="00207520"/>
    <w:rsid w:val="00211209"/>
    <w:rsid w:val="002178AF"/>
    <w:rsid w:val="00220989"/>
    <w:rsid w:val="00222F7A"/>
    <w:rsid w:val="00223AF7"/>
    <w:rsid w:val="00223B1A"/>
    <w:rsid w:val="00230112"/>
    <w:rsid w:val="002326A7"/>
    <w:rsid w:val="002371F4"/>
    <w:rsid w:val="0024651C"/>
    <w:rsid w:val="002653FB"/>
    <w:rsid w:val="002678C2"/>
    <w:rsid w:val="002702DC"/>
    <w:rsid w:val="0027216F"/>
    <w:rsid w:val="002739C4"/>
    <w:rsid w:val="00274871"/>
    <w:rsid w:val="00276D31"/>
    <w:rsid w:val="0028485E"/>
    <w:rsid w:val="0028495B"/>
    <w:rsid w:val="00291C54"/>
    <w:rsid w:val="00291CDC"/>
    <w:rsid w:val="002A0E5E"/>
    <w:rsid w:val="002A1081"/>
    <w:rsid w:val="002A7D15"/>
    <w:rsid w:val="002B0D97"/>
    <w:rsid w:val="002B14B9"/>
    <w:rsid w:val="002B1C03"/>
    <w:rsid w:val="002B343B"/>
    <w:rsid w:val="002B3628"/>
    <w:rsid w:val="002B4A97"/>
    <w:rsid w:val="002B7F60"/>
    <w:rsid w:val="002C20E1"/>
    <w:rsid w:val="002C35C4"/>
    <w:rsid w:val="002C3CA5"/>
    <w:rsid w:val="002C4A75"/>
    <w:rsid w:val="002D3452"/>
    <w:rsid w:val="002E0766"/>
    <w:rsid w:val="002E480E"/>
    <w:rsid w:val="002E60F3"/>
    <w:rsid w:val="002F51FA"/>
    <w:rsid w:val="00314D5F"/>
    <w:rsid w:val="00316D19"/>
    <w:rsid w:val="00317033"/>
    <w:rsid w:val="00321A02"/>
    <w:rsid w:val="00324598"/>
    <w:rsid w:val="00327A41"/>
    <w:rsid w:val="0033307E"/>
    <w:rsid w:val="003353BC"/>
    <w:rsid w:val="00337820"/>
    <w:rsid w:val="003410A9"/>
    <w:rsid w:val="0035498C"/>
    <w:rsid w:val="00355B03"/>
    <w:rsid w:val="00364C1B"/>
    <w:rsid w:val="00370614"/>
    <w:rsid w:val="003720C6"/>
    <w:rsid w:val="003720F0"/>
    <w:rsid w:val="00373969"/>
    <w:rsid w:val="003805A4"/>
    <w:rsid w:val="00392879"/>
    <w:rsid w:val="003A703A"/>
    <w:rsid w:val="003C5D2C"/>
    <w:rsid w:val="003C7F27"/>
    <w:rsid w:val="003D2E00"/>
    <w:rsid w:val="003D52B6"/>
    <w:rsid w:val="003D5F01"/>
    <w:rsid w:val="003D708C"/>
    <w:rsid w:val="003E295D"/>
    <w:rsid w:val="003E656D"/>
    <w:rsid w:val="003E7484"/>
    <w:rsid w:val="003F317C"/>
    <w:rsid w:val="003F5BA9"/>
    <w:rsid w:val="0040080F"/>
    <w:rsid w:val="0040340C"/>
    <w:rsid w:val="00406E36"/>
    <w:rsid w:val="0040759E"/>
    <w:rsid w:val="004132C2"/>
    <w:rsid w:val="00413B14"/>
    <w:rsid w:val="00417FBE"/>
    <w:rsid w:val="00422088"/>
    <w:rsid w:val="00423D35"/>
    <w:rsid w:val="004263C4"/>
    <w:rsid w:val="00426C8A"/>
    <w:rsid w:val="0043315E"/>
    <w:rsid w:val="0043E87D"/>
    <w:rsid w:val="00446545"/>
    <w:rsid w:val="0045142D"/>
    <w:rsid w:val="00453F40"/>
    <w:rsid w:val="0046193B"/>
    <w:rsid w:val="00470DFC"/>
    <w:rsid w:val="00472D16"/>
    <w:rsid w:val="00475ECD"/>
    <w:rsid w:val="00483F9C"/>
    <w:rsid w:val="0048479C"/>
    <w:rsid w:val="00484F4D"/>
    <w:rsid w:val="0049198D"/>
    <w:rsid w:val="004A3EDF"/>
    <w:rsid w:val="004A7091"/>
    <w:rsid w:val="004B2002"/>
    <w:rsid w:val="004B3F0D"/>
    <w:rsid w:val="004C2127"/>
    <w:rsid w:val="004D177C"/>
    <w:rsid w:val="004D7AAA"/>
    <w:rsid w:val="004E513C"/>
    <w:rsid w:val="004E64D4"/>
    <w:rsid w:val="005008ED"/>
    <w:rsid w:val="00501711"/>
    <w:rsid w:val="00501752"/>
    <w:rsid w:val="00514E4C"/>
    <w:rsid w:val="00517384"/>
    <w:rsid w:val="00521EAD"/>
    <w:rsid w:val="0052407B"/>
    <w:rsid w:val="005242C7"/>
    <w:rsid w:val="00560ADC"/>
    <w:rsid w:val="005633A1"/>
    <w:rsid w:val="00570D18"/>
    <w:rsid w:val="00573080"/>
    <w:rsid w:val="005759BA"/>
    <w:rsid w:val="0057633F"/>
    <w:rsid w:val="00577260"/>
    <w:rsid w:val="00577386"/>
    <w:rsid w:val="00586FBF"/>
    <w:rsid w:val="00593C6C"/>
    <w:rsid w:val="00595373"/>
    <w:rsid w:val="00595DF1"/>
    <w:rsid w:val="005A1F06"/>
    <w:rsid w:val="005A24B3"/>
    <w:rsid w:val="005B4A0A"/>
    <w:rsid w:val="005B59A6"/>
    <w:rsid w:val="005B78E0"/>
    <w:rsid w:val="005C29DB"/>
    <w:rsid w:val="005C385E"/>
    <w:rsid w:val="005C5639"/>
    <w:rsid w:val="005D0FFF"/>
    <w:rsid w:val="005D1059"/>
    <w:rsid w:val="005D28B8"/>
    <w:rsid w:val="005D4285"/>
    <w:rsid w:val="005D56A9"/>
    <w:rsid w:val="005D76CE"/>
    <w:rsid w:val="005E1130"/>
    <w:rsid w:val="005E74E6"/>
    <w:rsid w:val="005F0F1E"/>
    <w:rsid w:val="005F23A6"/>
    <w:rsid w:val="005F3463"/>
    <w:rsid w:val="00602787"/>
    <w:rsid w:val="0060395C"/>
    <w:rsid w:val="00613E4A"/>
    <w:rsid w:val="006170FD"/>
    <w:rsid w:val="00620BB9"/>
    <w:rsid w:val="0062105C"/>
    <w:rsid w:val="006241E6"/>
    <w:rsid w:val="00625F3C"/>
    <w:rsid w:val="00635053"/>
    <w:rsid w:val="00635DC8"/>
    <w:rsid w:val="00637C1D"/>
    <w:rsid w:val="00640E33"/>
    <w:rsid w:val="00641243"/>
    <w:rsid w:val="006445E4"/>
    <w:rsid w:val="00646FA5"/>
    <w:rsid w:val="0065414E"/>
    <w:rsid w:val="00664737"/>
    <w:rsid w:val="00682875"/>
    <w:rsid w:val="00686A2C"/>
    <w:rsid w:val="006903E3"/>
    <w:rsid w:val="0069374A"/>
    <w:rsid w:val="00695570"/>
    <w:rsid w:val="006A3833"/>
    <w:rsid w:val="006A44F8"/>
    <w:rsid w:val="006A5C03"/>
    <w:rsid w:val="006A696E"/>
    <w:rsid w:val="006B02E9"/>
    <w:rsid w:val="006B2703"/>
    <w:rsid w:val="006B3519"/>
    <w:rsid w:val="006C0386"/>
    <w:rsid w:val="006C4AA5"/>
    <w:rsid w:val="006C5D26"/>
    <w:rsid w:val="006C5EE0"/>
    <w:rsid w:val="006C6752"/>
    <w:rsid w:val="006D1091"/>
    <w:rsid w:val="006D3C4A"/>
    <w:rsid w:val="006E2345"/>
    <w:rsid w:val="006E7EB3"/>
    <w:rsid w:val="006F2E7E"/>
    <w:rsid w:val="007001A9"/>
    <w:rsid w:val="00705924"/>
    <w:rsid w:val="00710B94"/>
    <w:rsid w:val="0071378C"/>
    <w:rsid w:val="00714F0B"/>
    <w:rsid w:val="00717132"/>
    <w:rsid w:val="00725141"/>
    <w:rsid w:val="00733C82"/>
    <w:rsid w:val="0073762C"/>
    <w:rsid w:val="00737997"/>
    <w:rsid w:val="00741CD3"/>
    <w:rsid w:val="0074383A"/>
    <w:rsid w:val="007559F8"/>
    <w:rsid w:val="00762E01"/>
    <w:rsid w:val="00772BA2"/>
    <w:rsid w:val="00773F99"/>
    <w:rsid w:val="007802DD"/>
    <w:rsid w:val="00785877"/>
    <w:rsid w:val="00794BD1"/>
    <w:rsid w:val="007B3AEE"/>
    <w:rsid w:val="007B3FB8"/>
    <w:rsid w:val="007B5B8B"/>
    <w:rsid w:val="007C2A03"/>
    <w:rsid w:val="007C7C68"/>
    <w:rsid w:val="007D1A19"/>
    <w:rsid w:val="007E0C9B"/>
    <w:rsid w:val="007E3732"/>
    <w:rsid w:val="007E5BC2"/>
    <w:rsid w:val="007F24A2"/>
    <w:rsid w:val="007F24B0"/>
    <w:rsid w:val="007F2A58"/>
    <w:rsid w:val="007F7BD1"/>
    <w:rsid w:val="008221FD"/>
    <w:rsid w:val="00822353"/>
    <w:rsid w:val="008227C0"/>
    <w:rsid w:val="0082585D"/>
    <w:rsid w:val="00825FB1"/>
    <w:rsid w:val="0083165F"/>
    <w:rsid w:val="00832B67"/>
    <w:rsid w:val="00833D98"/>
    <w:rsid w:val="0083441C"/>
    <w:rsid w:val="008503CA"/>
    <w:rsid w:val="00852411"/>
    <w:rsid w:val="00861EAD"/>
    <w:rsid w:val="00867AA0"/>
    <w:rsid w:val="008740A7"/>
    <w:rsid w:val="0087554F"/>
    <w:rsid w:val="008767EC"/>
    <w:rsid w:val="00877908"/>
    <w:rsid w:val="00877A2B"/>
    <w:rsid w:val="008807C0"/>
    <w:rsid w:val="00883A5F"/>
    <w:rsid w:val="00883DFD"/>
    <w:rsid w:val="0088428F"/>
    <w:rsid w:val="00885C29"/>
    <w:rsid w:val="0089358D"/>
    <w:rsid w:val="0089468B"/>
    <w:rsid w:val="008A28F9"/>
    <w:rsid w:val="008A2A44"/>
    <w:rsid w:val="008A52E5"/>
    <w:rsid w:val="008A6103"/>
    <w:rsid w:val="008B13CF"/>
    <w:rsid w:val="008B2CB1"/>
    <w:rsid w:val="008B37D3"/>
    <w:rsid w:val="008B629E"/>
    <w:rsid w:val="008C374A"/>
    <w:rsid w:val="008C665B"/>
    <w:rsid w:val="008C68DE"/>
    <w:rsid w:val="008D09AC"/>
    <w:rsid w:val="008E77FE"/>
    <w:rsid w:val="008F633F"/>
    <w:rsid w:val="008F6E82"/>
    <w:rsid w:val="008F7D52"/>
    <w:rsid w:val="0090107B"/>
    <w:rsid w:val="0090219C"/>
    <w:rsid w:val="009049EF"/>
    <w:rsid w:val="0090678A"/>
    <w:rsid w:val="00910F9F"/>
    <w:rsid w:val="009202C8"/>
    <w:rsid w:val="00920C15"/>
    <w:rsid w:val="00921836"/>
    <w:rsid w:val="009246E2"/>
    <w:rsid w:val="009304AF"/>
    <w:rsid w:val="00945409"/>
    <w:rsid w:val="00946D61"/>
    <w:rsid w:val="00947CFE"/>
    <w:rsid w:val="00955719"/>
    <w:rsid w:val="00970E08"/>
    <w:rsid w:val="009711AA"/>
    <w:rsid w:val="009713AD"/>
    <w:rsid w:val="00971F11"/>
    <w:rsid w:val="0097274B"/>
    <w:rsid w:val="009764E7"/>
    <w:rsid w:val="009815D9"/>
    <w:rsid w:val="0098320B"/>
    <w:rsid w:val="00985118"/>
    <w:rsid w:val="00985850"/>
    <w:rsid w:val="00987859"/>
    <w:rsid w:val="00991095"/>
    <w:rsid w:val="009A1504"/>
    <w:rsid w:val="009A2167"/>
    <w:rsid w:val="009A310B"/>
    <w:rsid w:val="009B660B"/>
    <w:rsid w:val="009C0C60"/>
    <w:rsid w:val="009C2CEE"/>
    <w:rsid w:val="009C666B"/>
    <w:rsid w:val="009D0157"/>
    <w:rsid w:val="009D1109"/>
    <w:rsid w:val="009D12DB"/>
    <w:rsid w:val="009D27C8"/>
    <w:rsid w:val="009D7C99"/>
    <w:rsid w:val="009E1D1A"/>
    <w:rsid w:val="009E461A"/>
    <w:rsid w:val="009E5821"/>
    <w:rsid w:val="009E77E1"/>
    <w:rsid w:val="009F4335"/>
    <w:rsid w:val="009F44F3"/>
    <w:rsid w:val="00A03018"/>
    <w:rsid w:val="00A12F20"/>
    <w:rsid w:val="00A132B2"/>
    <w:rsid w:val="00A205A5"/>
    <w:rsid w:val="00A23E23"/>
    <w:rsid w:val="00A31DBD"/>
    <w:rsid w:val="00A33DBD"/>
    <w:rsid w:val="00A352E0"/>
    <w:rsid w:val="00A45FEF"/>
    <w:rsid w:val="00A53A8F"/>
    <w:rsid w:val="00A57560"/>
    <w:rsid w:val="00A60D75"/>
    <w:rsid w:val="00A62D89"/>
    <w:rsid w:val="00A728BF"/>
    <w:rsid w:val="00A74245"/>
    <w:rsid w:val="00A768AB"/>
    <w:rsid w:val="00A8389C"/>
    <w:rsid w:val="00A844AD"/>
    <w:rsid w:val="00A8755D"/>
    <w:rsid w:val="00A90957"/>
    <w:rsid w:val="00AA1AF0"/>
    <w:rsid w:val="00AA68A6"/>
    <w:rsid w:val="00AA6C66"/>
    <w:rsid w:val="00AA6CC5"/>
    <w:rsid w:val="00AB1117"/>
    <w:rsid w:val="00AB3CA3"/>
    <w:rsid w:val="00AB4DF0"/>
    <w:rsid w:val="00AB53FA"/>
    <w:rsid w:val="00AC36C0"/>
    <w:rsid w:val="00AD42EB"/>
    <w:rsid w:val="00AE38CA"/>
    <w:rsid w:val="00B029A2"/>
    <w:rsid w:val="00B24281"/>
    <w:rsid w:val="00B27F37"/>
    <w:rsid w:val="00B3062E"/>
    <w:rsid w:val="00B31D4C"/>
    <w:rsid w:val="00B4557B"/>
    <w:rsid w:val="00B45AE0"/>
    <w:rsid w:val="00B57395"/>
    <w:rsid w:val="00B610B0"/>
    <w:rsid w:val="00B6601A"/>
    <w:rsid w:val="00B71CE1"/>
    <w:rsid w:val="00B835B2"/>
    <w:rsid w:val="00B85F64"/>
    <w:rsid w:val="00B8692E"/>
    <w:rsid w:val="00B86FE0"/>
    <w:rsid w:val="00B97B26"/>
    <w:rsid w:val="00BA3EEC"/>
    <w:rsid w:val="00BA770E"/>
    <w:rsid w:val="00BB085E"/>
    <w:rsid w:val="00BC795F"/>
    <w:rsid w:val="00BD2DF7"/>
    <w:rsid w:val="00BD3C37"/>
    <w:rsid w:val="00BE2E08"/>
    <w:rsid w:val="00BE3218"/>
    <w:rsid w:val="00BE3D09"/>
    <w:rsid w:val="00BE73B3"/>
    <w:rsid w:val="00BE7B43"/>
    <w:rsid w:val="00BF072D"/>
    <w:rsid w:val="00BF21D0"/>
    <w:rsid w:val="00BF286A"/>
    <w:rsid w:val="00BF6A59"/>
    <w:rsid w:val="00C03147"/>
    <w:rsid w:val="00C03FB3"/>
    <w:rsid w:val="00C10933"/>
    <w:rsid w:val="00C119A5"/>
    <w:rsid w:val="00C11F7B"/>
    <w:rsid w:val="00C278BC"/>
    <w:rsid w:val="00C27CA4"/>
    <w:rsid w:val="00C318C8"/>
    <w:rsid w:val="00C32700"/>
    <w:rsid w:val="00C36ECB"/>
    <w:rsid w:val="00C3730D"/>
    <w:rsid w:val="00C40D37"/>
    <w:rsid w:val="00C4173D"/>
    <w:rsid w:val="00C45087"/>
    <w:rsid w:val="00C45660"/>
    <w:rsid w:val="00C465F1"/>
    <w:rsid w:val="00C505EC"/>
    <w:rsid w:val="00C51025"/>
    <w:rsid w:val="00C62213"/>
    <w:rsid w:val="00C633CF"/>
    <w:rsid w:val="00C75AD1"/>
    <w:rsid w:val="00C80D23"/>
    <w:rsid w:val="00C96EBB"/>
    <w:rsid w:val="00CA3797"/>
    <w:rsid w:val="00CA6CE0"/>
    <w:rsid w:val="00CA75BD"/>
    <w:rsid w:val="00CB4369"/>
    <w:rsid w:val="00CB7A3F"/>
    <w:rsid w:val="00CC6613"/>
    <w:rsid w:val="00CC757E"/>
    <w:rsid w:val="00CC76CD"/>
    <w:rsid w:val="00CC7949"/>
    <w:rsid w:val="00CC7D8F"/>
    <w:rsid w:val="00CD67F9"/>
    <w:rsid w:val="00CE1A69"/>
    <w:rsid w:val="00CE2AA7"/>
    <w:rsid w:val="00CE60D2"/>
    <w:rsid w:val="00CF26D7"/>
    <w:rsid w:val="00D116FB"/>
    <w:rsid w:val="00D13F85"/>
    <w:rsid w:val="00D16043"/>
    <w:rsid w:val="00D22E3E"/>
    <w:rsid w:val="00D30A2D"/>
    <w:rsid w:val="00D318B6"/>
    <w:rsid w:val="00D40877"/>
    <w:rsid w:val="00D413C0"/>
    <w:rsid w:val="00D41738"/>
    <w:rsid w:val="00D41F9E"/>
    <w:rsid w:val="00D45F90"/>
    <w:rsid w:val="00D46583"/>
    <w:rsid w:val="00D52368"/>
    <w:rsid w:val="00D53BFB"/>
    <w:rsid w:val="00D553B7"/>
    <w:rsid w:val="00D6424E"/>
    <w:rsid w:val="00D65476"/>
    <w:rsid w:val="00D66390"/>
    <w:rsid w:val="00D71065"/>
    <w:rsid w:val="00D845EA"/>
    <w:rsid w:val="00D84DCD"/>
    <w:rsid w:val="00D85B64"/>
    <w:rsid w:val="00D8732C"/>
    <w:rsid w:val="00D95625"/>
    <w:rsid w:val="00D96698"/>
    <w:rsid w:val="00DA26BC"/>
    <w:rsid w:val="00DA2AF8"/>
    <w:rsid w:val="00DB418F"/>
    <w:rsid w:val="00DB64AA"/>
    <w:rsid w:val="00DC1811"/>
    <w:rsid w:val="00DC3B0E"/>
    <w:rsid w:val="00DC3D75"/>
    <w:rsid w:val="00DC63A1"/>
    <w:rsid w:val="00DC6B21"/>
    <w:rsid w:val="00DD1226"/>
    <w:rsid w:val="00DE1B97"/>
    <w:rsid w:val="00DE1EA7"/>
    <w:rsid w:val="00DE5395"/>
    <w:rsid w:val="00DE7E64"/>
    <w:rsid w:val="00DF0B51"/>
    <w:rsid w:val="00DF2D5F"/>
    <w:rsid w:val="00DF48A4"/>
    <w:rsid w:val="00E03C7D"/>
    <w:rsid w:val="00E10D8A"/>
    <w:rsid w:val="00E128C7"/>
    <w:rsid w:val="00E13080"/>
    <w:rsid w:val="00E144DA"/>
    <w:rsid w:val="00E14617"/>
    <w:rsid w:val="00E168FE"/>
    <w:rsid w:val="00E16C57"/>
    <w:rsid w:val="00E17FBC"/>
    <w:rsid w:val="00E201CC"/>
    <w:rsid w:val="00E219C3"/>
    <w:rsid w:val="00E22EDF"/>
    <w:rsid w:val="00E260F7"/>
    <w:rsid w:val="00E26431"/>
    <w:rsid w:val="00E404AF"/>
    <w:rsid w:val="00E4298C"/>
    <w:rsid w:val="00E540A7"/>
    <w:rsid w:val="00E55CDC"/>
    <w:rsid w:val="00E610FA"/>
    <w:rsid w:val="00E644E6"/>
    <w:rsid w:val="00E6B536"/>
    <w:rsid w:val="00E74F47"/>
    <w:rsid w:val="00E8092A"/>
    <w:rsid w:val="00E86373"/>
    <w:rsid w:val="00E87AC5"/>
    <w:rsid w:val="00E905AE"/>
    <w:rsid w:val="00E9143A"/>
    <w:rsid w:val="00EA33D4"/>
    <w:rsid w:val="00EB0EE2"/>
    <w:rsid w:val="00EB26A9"/>
    <w:rsid w:val="00EC1F1F"/>
    <w:rsid w:val="00EC20C2"/>
    <w:rsid w:val="00EC31D9"/>
    <w:rsid w:val="00EC62E5"/>
    <w:rsid w:val="00EC749E"/>
    <w:rsid w:val="00ED22D8"/>
    <w:rsid w:val="00ED5C13"/>
    <w:rsid w:val="00ED5CEA"/>
    <w:rsid w:val="00ED5EA0"/>
    <w:rsid w:val="00ED5EED"/>
    <w:rsid w:val="00EE203E"/>
    <w:rsid w:val="00EE7E47"/>
    <w:rsid w:val="00EF67B1"/>
    <w:rsid w:val="00F00D99"/>
    <w:rsid w:val="00F05838"/>
    <w:rsid w:val="00F058D5"/>
    <w:rsid w:val="00F126DE"/>
    <w:rsid w:val="00F13CE4"/>
    <w:rsid w:val="00F3614F"/>
    <w:rsid w:val="00F42A9D"/>
    <w:rsid w:val="00F42AA2"/>
    <w:rsid w:val="00F42CF2"/>
    <w:rsid w:val="00F47B6A"/>
    <w:rsid w:val="00F50047"/>
    <w:rsid w:val="00F500C5"/>
    <w:rsid w:val="00F53693"/>
    <w:rsid w:val="00F53C8C"/>
    <w:rsid w:val="00F549CE"/>
    <w:rsid w:val="00F623D2"/>
    <w:rsid w:val="00F706F5"/>
    <w:rsid w:val="00F7099A"/>
    <w:rsid w:val="00F73FF8"/>
    <w:rsid w:val="00F74784"/>
    <w:rsid w:val="00F752A9"/>
    <w:rsid w:val="00F761BE"/>
    <w:rsid w:val="00F9305C"/>
    <w:rsid w:val="00F957A2"/>
    <w:rsid w:val="00FA7D20"/>
    <w:rsid w:val="00FB10F0"/>
    <w:rsid w:val="00FB1856"/>
    <w:rsid w:val="00FB3074"/>
    <w:rsid w:val="00FB4C35"/>
    <w:rsid w:val="00FB4F88"/>
    <w:rsid w:val="00FC650D"/>
    <w:rsid w:val="00FD1259"/>
    <w:rsid w:val="00FD2B2A"/>
    <w:rsid w:val="00FD410C"/>
    <w:rsid w:val="00FE2216"/>
    <w:rsid w:val="00FE4647"/>
    <w:rsid w:val="00FE6DD2"/>
    <w:rsid w:val="00FE7890"/>
    <w:rsid w:val="00FF2D3F"/>
    <w:rsid w:val="00FF6A48"/>
    <w:rsid w:val="013D890C"/>
    <w:rsid w:val="01503DAB"/>
    <w:rsid w:val="02188849"/>
    <w:rsid w:val="021FA0EE"/>
    <w:rsid w:val="026593FC"/>
    <w:rsid w:val="02A17A08"/>
    <w:rsid w:val="02E632EC"/>
    <w:rsid w:val="0336E046"/>
    <w:rsid w:val="04504BA8"/>
    <w:rsid w:val="04B1CE90"/>
    <w:rsid w:val="04D5732E"/>
    <w:rsid w:val="0557A657"/>
    <w:rsid w:val="057EBB1F"/>
    <w:rsid w:val="05938C63"/>
    <w:rsid w:val="05B43CA4"/>
    <w:rsid w:val="05CD3230"/>
    <w:rsid w:val="05D122AC"/>
    <w:rsid w:val="060D62C7"/>
    <w:rsid w:val="063D2E63"/>
    <w:rsid w:val="06720DD8"/>
    <w:rsid w:val="06AF4A12"/>
    <w:rsid w:val="06F8D38D"/>
    <w:rsid w:val="07091245"/>
    <w:rsid w:val="07116F0A"/>
    <w:rsid w:val="076DBD56"/>
    <w:rsid w:val="082C309A"/>
    <w:rsid w:val="08A58DD0"/>
    <w:rsid w:val="08A64EFF"/>
    <w:rsid w:val="08C6FF40"/>
    <w:rsid w:val="08FABB58"/>
    <w:rsid w:val="09642033"/>
    <w:rsid w:val="0A229377"/>
    <w:rsid w:val="0A5F75A2"/>
    <w:rsid w:val="0A991B6F"/>
    <w:rsid w:val="0AD9EE16"/>
    <w:rsid w:val="0B054D69"/>
    <w:rsid w:val="0B0AF0C3"/>
    <w:rsid w:val="0B1D46D6"/>
    <w:rsid w:val="0B3FB9F4"/>
    <w:rsid w:val="0B98615A"/>
    <w:rsid w:val="0CAC0A45"/>
    <w:rsid w:val="0CCCBA86"/>
    <w:rsid w:val="0D14A5D2"/>
    <w:rsid w:val="0D5187FD"/>
    <w:rsid w:val="0D51E20C"/>
    <w:rsid w:val="0D7950E3"/>
    <w:rsid w:val="0DB68D1D"/>
    <w:rsid w:val="0DD44806"/>
    <w:rsid w:val="0E8D9BDE"/>
    <w:rsid w:val="0EB140EE"/>
    <w:rsid w:val="0EB23C9B"/>
    <w:rsid w:val="0EEE7CB6"/>
    <w:rsid w:val="0F00599D"/>
    <w:rsid w:val="0F39E34A"/>
    <w:rsid w:val="0F9DAD61"/>
    <w:rsid w:val="0FBECCE1"/>
    <w:rsid w:val="0FD136A8"/>
    <w:rsid w:val="0FE3A06F"/>
    <w:rsid w:val="0FEA2C34"/>
    <w:rsid w:val="1002C7B1"/>
    <w:rsid w:val="1005BC0E"/>
    <w:rsid w:val="100F14F2"/>
    <w:rsid w:val="103D7435"/>
    <w:rsid w:val="104695AA"/>
    <w:rsid w:val="1084FADA"/>
    <w:rsid w:val="1147CED4"/>
    <w:rsid w:val="118F2BA6"/>
    <w:rsid w:val="122C1C5D"/>
    <w:rsid w:val="129C0DF8"/>
    <w:rsid w:val="12B0DF3C"/>
    <w:rsid w:val="132D5802"/>
    <w:rsid w:val="135C797A"/>
    <w:rsid w:val="1419F09F"/>
    <w:rsid w:val="142DC5C4"/>
    <w:rsid w:val="14757F3A"/>
    <w:rsid w:val="14B51954"/>
    <w:rsid w:val="14FB0C62"/>
    <w:rsid w:val="150FDDA6"/>
    <w:rsid w:val="15AAAC4C"/>
    <w:rsid w:val="164F87F4"/>
    <w:rsid w:val="1691CF48"/>
    <w:rsid w:val="169382C4"/>
    <w:rsid w:val="171657FD"/>
    <w:rsid w:val="17356A0F"/>
    <w:rsid w:val="17E3AB91"/>
    <w:rsid w:val="1808AE97"/>
    <w:rsid w:val="18224633"/>
    <w:rsid w:val="1850B00E"/>
    <w:rsid w:val="18527DFD"/>
    <w:rsid w:val="187E6A5D"/>
    <w:rsid w:val="18CBE833"/>
    <w:rsid w:val="18CEDC90"/>
    <w:rsid w:val="18F9AF03"/>
    <w:rsid w:val="19250E56"/>
    <w:rsid w:val="199619F1"/>
    <w:rsid w:val="19EA4030"/>
    <w:rsid w:val="1A06CC29"/>
    <w:rsid w:val="1A20BDD4"/>
    <w:rsid w:val="1A61C447"/>
    <w:rsid w:val="1ABD84B8"/>
    <w:rsid w:val="1B5F6C03"/>
    <w:rsid w:val="1BBC5C5F"/>
    <w:rsid w:val="1BD8E858"/>
    <w:rsid w:val="1BF99899"/>
    <w:rsid w:val="1C1720B1"/>
    <w:rsid w:val="1C2599FC"/>
    <w:rsid w:val="1C7F622F"/>
    <w:rsid w:val="1C965F7D"/>
    <w:rsid w:val="1CDC528B"/>
    <w:rsid w:val="1CEE2F72"/>
    <w:rsid w:val="1D53D6A2"/>
    <w:rsid w:val="1D8EAA64"/>
    <w:rsid w:val="1D950358"/>
    <w:rsid w:val="1DC05442"/>
    <w:rsid w:val="1DE7AB46"/>
    <w:rsid w:val="1DF8B24A"/>
    <w:rsid w:val="1E378CB3"/>
    <w:rsid w:val="1ECBF6D2"/>
    <w:rsid w:val="1EEBAAF4"/>
    <w:rsid w:val="1F054290"/>
    <w:rsid w:val="1F063EAF"/>
    <w:rsid w:val="1F8871D8"/>
    <w:rsid w:val="2014955D"/>
    <w:rsid w:val="2033DD56"/>
    <w:rsid w:val="203E2E48"/>
    <w:rsid w:val="20A5CDB6"/>
    <w:rsid w:val="20CBA7FB"/>
    <w:rsid w:val="217ACFEF"/>
    <w:rsid w:val="2184F13B"/>
    <w:rsid w:val="2190F84D"/>
    <w:rsid w:val="221AF989"/>
    <w:rsid w:val="227FA49A"/>
    <w:rsid w:val="2388BB6B"/>
    <w:rsid w:val="2397E011"/>
    <w:rsid w:val="23B79433"/>
    <w:rsid w:val="23F0DEF6"/>
    <w:rsid w:val="2438CB3D"/>
    <w:rsid w:val="246EE43A"/>
    <w:rsid w:val="249B48D7"/>
    <w:rsid w:val="2511D23C"/>
    <w:rsid w:val="2571B6F5"/>
    <w:rsid w:val="257A13BA"/>
    <w:rsid w:val="25B7AA03"/>
    <w:rsid w:val="2686FE0F"/>
    <w:rsid w:val="26934A57"/>
    <w:rsid w:val="26E3EE6B"/>
    <w:rsid w:val="2803E497"/>
    <w:rsid w:val="284FF42B"/>
    <w:rsid w:val="288C3446"/>
    <w:rsid w:val="28C257DB"/>
    <w:rsid w:val="28C97080"/>
    <w:rsid w:val="28D0D126"/>
    <w:rsid w:val="28E5A26A"/>
    <w:rsid w:val="292338B3"/>
    <w:rsid w:val="292702EC"/>
    <w:rsid w:val="29345700"/>
    <w:rsid w:val="2956C1FA"/>
    <w:rsid w:val="29663764"/>
    <w:rsid w:val="29C2FF87"/>
    <w:rsid w:val="2A5A2C2D"/>
    <w:rsid w:val="2A62E301"/>
    <w:rsid w:val="2A862D90"/>
    <w:rsid w:val="2AC269FB"/>
    <w:rsid w:val="2ACFEAD7"/>
    <w:rsid w:val="2AD96AF9"/>
    <w:rsid w:val="2AF5F6F2"/>
    <w:rsid w:val="2B400E48"/>
    <w:rsid w:val="2C30DBF6"/>
    <w:rsid w:val="2DA21A8A"/>
    <w:rsid w:val="2DB1E5B8"/>
    <w:rsid w:val="2E3220A3"/>
    <w:rsid w:val="2E7058FC"/>
    <w:rsid w:val="2E70BDA3"/>
    <w:rsid w:val="2E771792"/>
    <w:rsid w:val="2E80CA85"/>
    <w:rsid w:val="2EAAB991"/>
    <w:rsid w:val="2FA84895"/>
    <w:rsid w:val="2FAD0EED"/>
    <w:rsid w:val="2FD0597C"/>
    <w:rsid w:val="30B40F8D"/>
    <w:rsid w:val="30B6A19E"/>
    <w:rsid w:val="30CB66EA"/>
    <w:rsid w:val="31223AC0"/>
    <w:rsid w:val="313D288A"/>
    <w:rsid w:val="315BDF92"/>
    <w:rsid w:val="324092BD"/>
    <w:rsid w:val="32848D8D"/>
    <w:rsid w:val="32995ED1"/>
    <w:rsid w:val="32A7B865"/>
    <w:rsid w:val="32AEAC68"/>
    <w:rsid w:val="32AEAC68"/>
    <w:rsid w:val="3357D215"/>
    <w:rsid w:val="33612AF9"/>
    <w:rsid w:val="33BC7D26"/>
    <w:rsid w:val="33F1FEAB"/>
    <w:rsid w:val="348DC970"/>
    <w:rsid w:val="34BFE759"/>
    <w:rsid w:val="34CB05AA"/>
    <w:rsid w:val="34FDC5A3"/>
    <w:rsid w:val="356FE152"/>
    <w:rsid w:val="36192943"/>
    <w:rsid w:val="366D6D12"/>
    <w:rsid w:val="36AF8BA0"/>
    <w:rsid w:val="36E8D75E"/>
    <w:rsid w:val="36ECC7DA"/>
    <w:rsid w:val="36FB4125"/>
    <w:rsid w:val="37879680"/>
    <w:rsid w:val="38072F5B"/>
    <w:rsid w:val="38137C9C"/>
    <w:rsid w:val="384D2269"/>
    <w:rsid w:val="39AD1E7A"/>
    <w:rsid w:val="39ED5380"/>
    <w:rsid w:val="3A428927"/>
    <w:rsid w:val="3B1B9026"/>
    <w:rsid w:val="3B4F4C3E"/>
    <w:rsid w:val="3B5DA528"/>
    <w:rsid w:val="3BB02D16"/>
    <w:rsid w:val="3BFD4DF9"/>
    <w:rsid w:val="3C20F297"/>
    <w:rsid w:val="3CDF65DB"/>
    <w:rsid w:val="3CF66329"/>
    <w:rsid w:val="3D3C5637"/>
    <w:rsid w:val="3E30ED10"/>
    <w:rsid w:val="3E36BF6C"/>
    <w:rsid w:val="3E781A0F"/>
    <w:rsid w:val="3F0E7266"/>
    <w:rsid w:val="3F2AFE5F"/>
    <w:rsid w:val="3F2C14D8"/>
    <w:rsid w:val="3F34B152"/>
    <w:rsid w:val="3F65463C"/>
    <w:rsid w:val="3F71937D"/>
    <w:rsid w:val="3F91A1AE"/>
    <w:rsid w:val="3FC6C82B"/>
    <w:rsid w:val="400048A8"/>
    <w:rsid w:val="40404579"/>
    <w:rsid w:val="405F1B5A"/>
    <w:rsid w:val="4064E636"/>
    <w:rsid w:val="40A12651"/>
    <w:rsid w:val="40A5ECA9"/>
    <w:rsid w:val="4152F844"/>
    <w:rsid w:val="415F9995"/>
    <w:rsid w:val="4166EA09"/>
    <w:rsid w:val="41D8C76E"/>
    <w:rsid w:val="421D10BA"/>
    <w:rsid w:val="425854B6"/>
    <w:rsid w:val="4269C25E"/>
    <w:rsid w:val="427808D8"/>
    <w:rsid w:val="42BEF805"/>
    <w:rsid w:val="4303EEF4"/>
    <w:rsid w:val="43573FCF"/>
    <w:rsid w:val="43BBA3A2"/>
    <w:rsid w:val="43F4EF60"/>
    <w:rsid w:val="445D8AED"/>
    <w:rsid w:val="4479C8F0"/>
    <w:rsid w:val="447A16E6"/>
    <w:rsid w:val="45577403"/>
    <w:rsid w:val="456D0F90"/>
    <w:rsid w:val="45957A86"/>
    <w:rsid w:val="465393BB"/>
    <w:rsid w:val="467079C3"/>
    <w:rsid w:val="48A31CBB"/>
    <w:rsid w:val="48ECDA02"/>
    <w:rsid w:val="4907C7CC"/>
    <w:rsid w:val="49225B87"/>
    <w:rsid w:val="4932FEB7"/>
    <w:rsid w:val="49460025"/>
    <w:rsid w:val="495E2743"/>
    <w:rsid w:val="49AE41A3"/>
    <w:rsid w:val="49D91416"/>
    <w:rsid w:val="49FBBC95"/>
    <w:rsid w:val="4A0CD02E"/>
    <w:rsid w:val="4A8E6147"/>
    <w:rsid w:val="4AA5C33C"/>
    <w:rsid w:val="4B0022E7"/>
    <w:rsid w:val="4B55FA9E"/>
    <w:rsid w:val="4B56F6BD"/>
    <w:rsid w:val="4B9CE9CB"/>
    <w:rsid w:val="4C0B47CF"/>
    <w:rsid w:val="4C1B8687"/>
    <w:rsid w:val="4C37B871"/>
    <w:rsid w:val="4C381280"/>
    <w:rsid w:val="4C57C6A2"/>
    <w:rsid w:val="4C5868B2"/>
    <w:rsid w:val="4C715E3E"/>
    <w:rsid w:val="4C9406BD"/>
    <w:rsid w:val="4D91546A"/>
    <w:rsid w:val="4DAC4234"/>
    <w:rsid w:val="4E118F55"/>
    <w:rsid w:val="4E2E755D"/>
    <w:rsid w:val="4E72702D"/>
    <w:rsid w:val="4E9A4640"/>
    <w:rsid w:val="4EF3A737"/>
    <w:rsid w:val="4F637099"/>
    <w:rsid w:val="4FCC0C26"/>
    <w:rsid w:val="5065DEAD"/>
    <w:rsid w:val="5067D6EB"/>
    <w:rsid w:val="508A7F6A"/>
    <w:rsid w:val="50AAD59C"/>
    <w:rsid w:val="5103FBBF"/>
    <w:rsid w:val="51141339"/>
    <w:rsid w:val="518436AA"/>
    <w:rsid w:val="51AB5690"/>
    <w:rsid w:val="51F068A4"/>
    <w:rsid w:val="5201D536"/>
    <w:rsid w:val="522AB081"/>
    <w:rsid w:val="52516BC0"/>
    <w:rsid w:val="5383505B"/>
    <w:rsid w:val="53F60E1A"/>
    <w:rsid w:val="53FEC4EE"/>
    <w:rsid w:val="541D7CF1"/>
    <w:rsid w:val="54445355"/>
    <w:rsid w:val="545AB92B"/>
    <w:rsid w:val="54906D81"/>
    <w:rsid w:val="549F560B"/>
    <w:rsid w:val="54F1BD98"/>
    <w:rsid w:val="551CD98D"/>
    <w:rsid w:val="551E67B5"/>
    <w:rsid w:val="5534BC49"/>
    <w:rsid w:val="5535B868"/>
    <w:rsid w:val="55EB74D8"/>
    <w:rsid w:val="5614DBED"/>
    <w:rsid w:val="56398742"/>
    <w:rsid w:val="56970F16"/>
    <w:rsid w:val="56B8A9EE"/>
    <w:rsid w:val="56EECFBC"/>
    <w:rsid w:val="56F3A563"/>
    <w:rsid w:val="57216C33"/>
    <w:rsid w:val="574CCB86"/>
    <w:rsid w:val="58487B04"/>
    <w:rsid w:val="5881C6C2"/>
    <w:rsid w:val="58ACCC06"/>
    <w:rsid w:val="58C9B20E"/>
    <w:rsid w:val="58E445C9"/>
    <w:rsid w:val="59432E63"/>
    <w:rsid w:val="5980108E"/>
    <w:rsid w:val="59DDFD09"/>
    <w:rsid w:val="59E5B7BE"/>
    <w:rsid w:val="5A01A1A7"/>
    <w:rsid w:val="5AD1F1D2"/>
    <w:rsid w:val="5AE0C52C"/>
    <w:rsid w:val="5AF49A51"/>
    <w:rsid w:val="5AF960A9"/>
    <w:rsid w:val="5B594562"/>
    <w:rsid w:val="5BCCA531"/>
    <w:rsid w:val="5BD65824"/>
    <w:rsid w:val="5C106298"/>
    <w:rsid w:val="5C1956D5"/>
    <w:rsid w:val="5C80F643"/>
    <w:rsid w:val="5CF2B7E3"/>
    <w:rsid w:val="5CF3B402"/>
    <w:rsid w:val="5D30F03C"/>
    <w:rsid w:val="5D30F148"/>
    <w:rsid w:val="5DB8E5DC"/>
    <w:rsid w:val="5E05FFEB"/>
    <w:rsid w:val="5E0C2345"/>
    <w:rsid w:val="5E365131"/>
    <w:rsid w:val="5E71618A"/>
    <w:rsid w:val="5EC67241"/>
    <w:rsid w:val="5ECD8AE6"/>
    <w:rsid w:val="5F701441"/>
    <w:rsid w:val="5F73089E"/>
    <w:rsid w:val="5FE474BB"/>
    <w:rsid w:val="5FE4CA3E"/>
    <w:rsid w:val="607972C1"/>
    <w:rsid w:val="60884FB8"/>
    <w:rsid w:val="60FE35A0"/>
    <w:rsid w:val="6105F055"/>
    <w:rsid w:val="61423070"/>
    <w:rsid w:val="61830317"/>
    <w:rsid w:val="61BF9D41"/>
    <w:rsid w:val="62588F2A"/>
    <w:rsid w:val="625A02AC"/>
    <w:rsid w:val="627E1085"/>
    <w:rsid w:val="62B295EB"/>
    <w:rsid w:val="62B2FB8D"/>
    <w:rsid w:val="62B75C43"/>
    <w:rsid w:val="62BB4CBF"/>
    <w:rsid w:val="62FFE99F"/>
    <w:rsid w:val="63925B80"/>
    <w:rsid w:val="63E20181"/>
    <w:rsid w:val="63F802B0"/>
    <w:rsid w:val="641BA74E"/>
    <w:rsid w:val="643442CB"/>
    <w:rsid w:val="645B777C"/>
    <w:rsid w:val="648586FB"/>
    <w:rsid w:val="64D9C083"/>
    <w:rsid w:val="64F7A2AA"/>
    <w:rsid w:val="65BBD865"/>
    <w:rsid w:val="65F52423"/>
    <w:rsid w:val="665604FB"/>
    <w:rsid w:val="666E630F"/>
    <w:rsid w:val="666F9C97"/>
    <w:rsid w:val="66D07D6F"/>
    <w:rsid w:val="67470567"/>
    <w:rsid w:val="67CC2CED"/>
    <w:rsid w:val="67EBE10F"/>
    <w:rsid w:val="68ADEAC0"/>
    <w:rsid w:val="694158C0"/>
    <w:rsid w:val="697AA47E"/>
    <w:rsid w:val="69A603D1"/>
    <w:rsid w:val="69C193AB"/>
    <w:rsid w:val="69C28FCA"/>
    <w:rsid w:val="6A42AE0F"/>
    <w:rsid w:val="6AFA7F63"/>
    <w:rsid w:val="6B22EA59"/>
    <w:rsid w:val="6B238C69"/>
    <w:rsid w:val="6B602693"/>
    <w:rsid w:val="6C3EF009"/>
    <w:rsid w:val="6C6CB6D9"/>
    <w:rsid w:val="6C98162C"/>
    <w:rsid w:val="6CBCFEEA"/>
    <w:rsid w:val="6CBEBABA"/>
    <w:rsid w:val="6D4DD29C"/>
    <w:rsid w:val="6D6159CB"/>
    <w:rsid w:val="6DD7C07A"/>
    <w:rsid w:val="6E14FCB4"/>
    <w:rsid w:val="6EA810A5"/>
    <w:rsid w:val="6ED273D9"/>
    <w:rsid w:val="6F205372"/>
    <w:rsid w:val="6F259522"/>
    <w:rsid w:val="6F4D9A76"/>
    <w:rsid w:val="6F74FD34"/>
    <w:rsid w:val="6F8A2887"/>
    <w:rsid w:val="6FA2C404"/>
    <w:rsid w:val="702B13B3"/>
    <w:rsid w:val="7044AB4F"/>
    <w:rsid w:val="70AD46DC"/>
    <w:rsid w:val="70B3C832"/>
    <w:rsid w:val="70E36A71"/>
    <w:rsid w:val="716BBA20"/>
    <w:rsid w:val="71C48634"/>
    <w:rsid w:val="7226091C"/>
    <w:rsid w:val="72589644"/>
    <w:rsid w:val="72B586A0"/>
    <w:rsid w:val="72FC75CD"/>
    <w:rsid w:val="74929AC1"/>
    <w:rsid w:val="75EBC855"/>
    <w:rsid w:val="763B39CC"/>
    <w:rsid w:val="76CEA7CC"/>
    <w:rsid w:val="76E4DAD1"/>
    <w:rsid w:val="76E74349"/>
    <w:rsid w:val="7732F8CE"/>
    <w:rsid w:val="77482421"/>
    <w:rsid w:val="77569D6C"/>
    <w:rsid w:val="775A5C12"/>
    <w:rsid w:val="77708F17"/>
    <w:rsid w:val="77C85F0C"/>
    <w:rsid w:val="77DC26A3"/>
    <w:rsid w:val="78063D56"/>
    <w:rsid w:val="78069765"/>
    <w:rsid w:val="781F32E2"/>
    <w:rsid w:val="7829E1F4"/>
    <w:rsid w:val="782E063C"/>
    <w:rsid w:val="783FE323"/>
    <w:rsid w:val="7886D250"/>
    <w:rsid w:val="78BC53D5"/>
    <w:rsid w:val="792D4C27"/>
    <w:rsid w:val="79B1AA5F"/>
    <w:rsid w:val="79FF6FEA"/>
    <w:rsid w:val="7A33B64A"/>
    <w:rsid w:val="7A61A553"/>
    <w:rsid w:val="7A73823A"/>
    <w:rsid w:val="7AA6D8F9"/>
    <w:rsid w:val="7B042EAE"/>
    <w:rsid w:val="7B4DB829"/>
    <w:rsid w:val="7B9A910B"/>
    <w:rsid w:val="7BC5964F"/>
    <w:rsid w:val="7C365BD0"/>
    <w:rsid w:val="7C410AE2"/>
    <w:rsid w:val="7D0DD6EB"/>
    <w:rsid w:val="7D37CDC5"/>
    <w:rsid w:val="7E2407D9"/>
    <w:rsid w:val="7EC8E381"/>
    <w:rsid w:val="7F2D8E92"/>
    <w:rsid w:val="7F449678"/>
    <w:rsid w:val="7FB61AA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DF5C96C"/>
  <w15:chartTrackingRefBased/>
  <w15:docId w15:val="{31E74407-449D-4A1F-864A-6F68429982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75ECD"/>
    <w:pPr>
      <w:keepLines/>
      <w:suppressAutoHyphens/>
      <w:jc w:val="both"/>
    </w:pPr>
    <w:rPr>
      <w:rFonts w:ascii="Arial" w:hAnsi="Arial"/>
      <w:szCs w:val="24"/>
    </w:rPr>
  </w:style>
  <w:style w:type="paragraph" w:styleId="Heading1">
    <w:name w:val="heading 1"/>
    <w:basedOn w:val="Normal"/>
    <w:next w:val="Normal"/>
    <w:qFormat/>
    <w:rsid w:val="00737997"/>
    <w:pPr>
      <w:keepNext/>
      <w:numPr>
        <w:numId w:val="3"/>
      </w:numPr>
      <w:tabs>
        <w:tab w:val="clear" w:pos="792"/>
        <w:tab w:val="left" w:pos="822"/>
      </w:tabs>
      <w:ind w:left="822" w:hanging="822"/>
      <w:outlineLvl w:val="0"/>
    </w:pPr>
    <w:rPr>
      <w:rFonts w:cs="Arial"/>
      <w:b/>
      <w:bCs/>
      <w:kern w:val="32"/>
      <w:sz w:val="28"/>
      <w:szCs w:val="28"/>
    </w:rPr>
  </w:style>
  <w:style w:type="paragraph" w:styleId="Heading2">
    <w:name w:val="heading 2"/>
    <w:basedOn w:val="Normal"/>
    <w:next w:val="Normal"/>
    <w:qFormat/>
    <w:rsid w:val="00737997"/>
    <w:pPr>
      <w:keepNext/>
      <w:numPr>
        <w:ilvl w:val="1"/>
        <w:numId w:val="3"/>
      </w:numPr>
      <w:tabs>
        <w:tab w:val="left" w:pos="822"/>
      </w:tabs>
      <w:jc w:val="left"/>
      <w:outlineLvl w:val="1"/>
    </w:pPr>
    <w:rPr>
      <w:rFonts w:cs="Arial"/>
      <w:b/>
      <w:bCs/>
      <w:iCs/>
      <w:sz w:val="22"/>
      <w:szCs w:val="22"/>
    </w:rPr>
  </w:style>
  <w:style w:type="paragraph" w:styleId="Heading3">
    <w:name w:val="heading 3"/>
    <w:basedOn w:val="Normal"/>
    <w:next w:val="Normal"/>
    <w:qFormat/>
    <w:rsid w:val="00737997"/>
    <w:pPr>
      <w:keepNext/>
      <w:numPr>
        <w:ilvl w:val="2"/>
        <w:numId w:val="3"/>
      </w:numPr>
      <w:tabs>
        <w:tab w:val="clear" w:pos="1080"/>
        <w:tab w:val="left" w:pos="822"/>
      </w:tabs>
      <w:ind w:left="822" w:hanging="822"/>
      <w:jc w:val="left"/>
      <w:outlineLvl w:val="2"/>
    </w:pPr>
    <w:rPr>
      <w:rFonts w:cs="Arial"/>
      <w:b/>
      <w:bCs/>
      <w:szCs w:val="20"/>
    </w:rPr>
  </w:style>
  <w:style w:type="paragraph" w:styleId="Heading4">
    <w:name w:val="heading 4"/>
    <w:basedOn w:val="Normal"/>
    <w:next w:val="Normal"/>
    <w:qFormat/>
    <w:rsid w:val="00E404AF"/>
    <w:pPr>
      <w:keepNext/>
      <w:numPr>
        <w:ilvl w:val="3"/>
        <w:numId w:val="3"/>
      </w:numPr>
      <w:tabs>
        <w:tab w:val="clear" w:pos="1224"/>
        <w:tab w:val="left" w:pos="964"/>
      </w:tabs>
      <w:ind w:left="862" w:hanging="862"/>
      <w:jc w:val="left"/>
      <w:outlineLvl w:val="3"/>
    </w:pPr>
    <w:rPr>
      <w:b/>
      <w:bCs/>
      <w:szCs w:val="28"/>
    </w:rPr>
  </w:style>
  <w:style w:type="paragraph" w:styleId="Heading5">
    <w:name w:val="heading 5"/>
    <w:basedOn w:val="Normal"/>
    <w:next w:val="Normal"/>
    <w:qFormat/>
    <w:rsid w:val="00B31D4C"/>
    <w:pPr>
      <w:numPr>
        <w:ilvl w:val="4"/>
        <w:numId w:val="3"/>
      </w:numPr>
      <w:spacing w:before="240" w:after="60"/>
      <w:ind w:left="1008"/>
      <w:jc w:val="left"/>
      <w:outlineLvl w:val="4"/>
    </w:pPr>
    <w:rPr>
      <w:b/>
      <w:bCs/>
      <w:iCs/>
      <w:szCs w:val="26"/>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3"/>
      </w:numPr>
      <w:spacing w:before="240" w:after="60"/>
      <w:outlineLvl w:val="8"/>
    </w:pPr>
    <w:rPr>
      <w:rFonts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536"/>
        <w:tab w:val="right" w:pos="9072"/>
      </w:tabs>
    </w:pPr>
    <w:rPr>
      <w:sz w:val="18"/>
    </w:rPr>
  </w:style>
  <w:style w:type="paragraph" w:styleId="Footer">
    <w:name w:val="footer"/>
    <w:basedOn w:val="Normal"/>
    <w:pPr>
      <w:pBdr>
        <w:top w:val="single" w:color="auto" w:sz="4" w:space="1"/>
      </w:pBdr>
      <w:tabs>
        <w:tab w:val="center" w:pos="4536"/>
        <w:tab w:val="right" w:pos="9072"/>
      </w:tabs>
      <w:spacing w:line="200" w:lineRule="exact"/>
    </w:pPr>
    <w:rPr>
      <w:sz w:val="18"/>
    </w:rPr>
  </w:style>
  <w:style w:type="paragraph" w:styleId="TOC1">
    <w:name w:val="toc 1"/>
    <w:basedOn w:val="Normal"/>
    <w:next w:val="Normal"/>
    <w:autoRedefine/>
    <w:uiPriority w:val="39"/>
    <w:rsid w:val="0090219C"/>
    <w:pPr>
      <w:tabs>
        <w:tab w:val="left" w:pos="442"/>
        <w:tab w:val="right" w:leader="dot" w:pos="9628"/>
      </w:tabs>
      <w:spacing w:before="120" w:after="120"/>
      <w:jc w:val="left"/>
    </w:pPr>
    <w:rPr>
      <w:b/>
      <w:bCs/>
      <w:smallCaps/>
      <w:szCs w:val="20"/>
    </w:rPr>
  </w:style>
  <w:style w:type="paragraph" w:styleId="TOC2">
    <w:name w:val="toc 2"/>
    <w:basedOn w:val="Normal"/>
    <w:next w:val="Normal"/>
    <w:autoRedefine/>
    <w:uiPriority w:val="39"/>
    <w:rsid w:val="00737997"/>
    <w:pPr>
      <w:tabs>
        <w:tab w:val="left" w:pos="1134"/>
        <w:tab w:val="right" w:leader="dot" w:pos="9628"/>
      </w:tabs>
      <w:ind w:left="454"/>
      <w:jc w:val="left"/>
    </w:pPr>
    <w:rPr>
      <w:smallCaps/>
      <w:szCs w:val="20"/>
    </w:rPr>
  </w:style>
  <w:style w:type="paragraph" w:styleId="TOC3">
    <w:name w:val="toc 3"/>
    <w:basedOn w:val="Normal"/>
    <w:next w:val="Normal"/>
    <w:autoRedefine/>
    <w:uiPriority w:val="39"/>
    <w:rsid w:val="00737997"/>
    <w:pPr>
      <w:tabs>
        <w:tab w:val="left" w:pos="1134"/>
        <w:tab w:val="right" w:leader="dot" w:pos="9628"/>
      </w:tabs>
      <w:ind w:left="454"/>
      <w:jc w:val="left"/>
    </w:pPr>
    <w:rPr>
      <w:iCs/>
      <w:smallCaps/>
      <w:szCs w:val="20"/>
    </w:rPr>
  </w:style>
  <w:style w:type="character" w:styleId="Hyperlink">
    <w:name w:val="Hyperlink"/>
    <w:uiPriority w:val="99"/>
    <w:rPr>
      <w:color w:val="0000FF"/>
      <w:u w:val="single"/>
    </w:rPr>
  </w:style>
  <w:style w:type="paragraph" w:styleId="FootnoteText">
    <w:name w:val="footnote text"/>
    <w:basedOn w:val="Normal"/>
    <w:semiHidden/>
    <w:rPr>
      <w:sz w:val="16"/>
      <w:szCs w:val="20"/>
    </w:rPr>
  </w:style>
  <w:style w:type="character" w:styleId="FootnoteReference">
    <w:name w:val="footnote reference"/>
    <w:semiHidden/>
    <w:rPr>
      <w:rFonts w:ascii="Arial" w:hAnsi="Arial"/>
      <w:vertAlign w:val="superscript"/>
    </w:rPr>
  </w:style>
  <w:style w:type="paragraph" w:styleId="Scherm" w:customStyle="1">
    <w:name w:val="Scherm"/>
    <w:rPr>
      <w:rFonts w:ascii="Lucida Console" w:hAnsi="Lucida Console"/>
    </w:rPr>
  </w:style>
  <w:style w:type="character" w:styleId="PageNumber">
    <w:name w:val="page number"/>
    <w:basedOn w:val="DefaultParagraphFont"/>
    <w:rsid w:val="00577386"/>
  </w:style>
  <w:style w:type="paragraph" w:styleId="BalloonText">
    <w:name w:val="Balloon Text"/>
    <w:basedOn w:val="Normal"/>
    <w:semiHidden/>
    <w:rsid w:val="00B31D4C"/>
    <w:rPr>
      <w:rFonts w:ascii="Tahoma" w:hAnsi="Tahoma" w:cs="Tahoma"/>
      <w:sz w:val="16"/>
      <w:szCs w:val="16"/>
    </w:rPr>
  </w:style>
  <w:style w:type="table" w:styleId="TableGrid">
    <w:name w:val="Table Grid"/>
    <w:basedOn w:val="TableNormal"/>
    <w:rsid w:val="005A24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55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5675">
      <w:bodyDiv w:val="1"/>
      <w:marLeft w:val="0"/>
      <w:marRight w:val="0"/>
      <w:marTop w:val="0"/>
      <w:marBottom w:val="0"/>
      <w:divBdr>
        <w:top w:val="none" w:sz="0" w:space="0" w:color="auto"/>
        <w:left w:val="none" w:sz="0" w:space="0" w:color="auto"/>
        <w:bottom w:val="none" w:sz="0" w:space="0" w:color="auto"/>
        <w:right w:val="none" w:sz="0" w:space="0" w:color="auto"/>
      </w:divBdr>
    </w:div>
    <w:div w:id="420220833">
      <w:bodyDiv w:val="1"/>
      <w:marLeft w:val="0"/>
      <w:marRight w:val="0"/>
      <w:marTop w:val="0"/>
      <w:marBottom w:val="0"/>
      <w:divBdr>
        <w:top w:val="none" w:sz="0" w:space="0" w:color="auto"/>
        <w:left w:val="none" w:sz="0" w:space="0" w:color="auto"/>
        <w:bottom w:val="none" w:sz="0" w:space="0" w:color="auto"/>
        <w:right w:val="none" w:sz="0" w:space="0" w:color="auto"/>
      </w:divBdr>
    </w:div>
    <w:div w:id="153827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trello.com/b/iYu4gfDP/project-b" TargetMode="External"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header" Target="header2.xml" Id="R5140023b36ed42b0" /><Relationship Type="http://schemas.openxmlformats.org/officeDocument/2006/relationships/image" Target="/media/image6.png" Id="R76050590cbd54e0b" /><Relationship Type="http://schemas.openxmlformats.org/officeDocument/2006/relationships/image" Target="/media/image4.png" Id="Re4f493906388450d" /></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Sjablonen\Sysqa.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1A6619AD60C1A47A2D50D6052D105B1" ma:contentTypeVersion="4" ma:contentTypeDescription="Create a new document." ma:contentTypeScope="" ma:versionID="24f400b160145039cd60b054333e5131">
  <xsd:schema xmlns:xsd="http://www.w3.org/2001/XMLSchema" xmlns:xs="http://www.w3.org/2001/XMLSchema" xmlns:p="http://schemas.microsoft.com/office/2006/metadata/properties" xmlns:ns2="56aba4dd-8282-469e-8b20-9e27e92b6607" targetNamespace="http://schemas.microsoft.com/office/2006/metadata/properties" ma:root="true" ma:fieldsID="de6781f51a59e8fc3070d8aadaafc546" ns2:_="">
    <xsd:import namespace="56aba4dd-8282-469e-8b20-9e27e92b660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aba4dd-8282-469e-8b20-9e27e92b6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9FE82E-0327-4189-8949-8D3AB02F923C}">
  <ds:schemaRefs>
    <ds:schemaRef ds:uri="http://schemas.microsoft.com/sharepoint/v3/contenttype/forms"/>
  </ds:schemaRefs>
</ds:datastoreItem>
</file>

<file path=customXml/itemProps2.xml><?xml version="1.0" encoding="utf-8"?>
<ds:datastoreItem xmlns:ds="http://schemas.openxmlformats.org/officeDocument/2006/customXml" ds:itemID="{50DEAB31-405C-424D-814C-961F8B1DEC48}">
  <ds:schemaRefs>
    <ds:schemaRef ds:uri="http://schemas.microsoft.com/office/2006/documentManagement/types"/>
    <ds:schemaRef ds:uri="http://schemas.openxmlformats.org/package/2006/metadata/core-properties"/>
    <ds:schemaRef ds:uri="http://purl.org/dc/terms/"/>
    <ds:schemaRef ds:uri="http://www.w3.org/XML/1998/namespace"/>
    <ds:schemaRef ds:uri="http://schemas.microsoft.com/office/infopath/2007/PartnerControls"/>
    <ds:schemaRef ds:uri="d15fb73e-093b-445b-9bd8-38f648bf2186"/>
    <ds:schemaRef ds:uri="http://schemas.microsoft.com/office/2006/metadata/properties"/>
    <ds:schemaRef ds:uri="85dac5cf-fbdb-47be-a95e-f27b3166c4a5"/>
    <ds:schemaRef ds:uri="http://purl.org/dc/dcmitype/"/>
    <ds:schemaRef ds:uri="http://purl.org/dc/elements/1.1/"/>
  </ds:schemaRefs>
</ds:datastoreItem>
</file>

<file path=customXml/itemProps3.xml><?xml version="1.0" encoding="utf-8"?>
<ds:datastoreItem xmlns:ds="http://schemas.openxmlformats.org/officeDocument/2006/customXml" ds:itemID="{4BA6EF4B-05C6-4B98-A359-ED7828A91A45}">
  <ds:schemaRefs>
    <ds:schemaRef ds:uri="http://schemas.openxmlformats.org/officeDocument/2006/bibliography"/>
  </ds:schemaRefs>
</ds:datastoreItem>
</file>

<file path=customXml/itemProps4.xml><?xml version="1.0" encoding="utf-8"?>
<ds:datastoreItem xmlns:ds="http://schemas.openxmlformats.org/officeDocument/2006/customXml" ds:itemID="{F851400F-DFE6-43FA-BF05-94DBCE74BA7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Sysqa.dot</ap:Template>
  <ap:Application>Microsoft Word for the web</ap:Application>
  <ap:DocSecurity>4</ap:DocSecurity>
  <ap:ScaleCrop>false</ap:ScaleCrop>
  <ap:Manager/>
  <ap:Company>Qquest B.V.</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Word</dc:title>
  <dc:subject/>
  <dc:creator>Qquest B.V.</dc:creator>
  <cp:keywords/>
  <dc:description/>
  <cp:lastModifiedBy>Nemanja Jacimovic (1022638)</cp:lastModifiedBy>
  <cp:revision>261</cp:revision>
  <cp:lastPrinted>2011-04-28T15:15:00Z</cp:lastPrinted>
  <dcterms:created xsi:type="dcterms:W3CDTF">2022-04-20T13:07:00Z</dcterms:created>
  <dcterms:modified xsi:type="dcterms:W3CDTF">2022-06-09T03:37:51Z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0x010100B1A6619AD60C1A47A2D50D6052D105B1</vt:lpwstr>
  </property>
</Properties>
</file>